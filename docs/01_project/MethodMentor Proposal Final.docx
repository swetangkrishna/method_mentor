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3CAD3" w14:textId="77777777" w:rsidR="00AE0F7E" w:rsidRDefault="00F555C7" w:rsidP="00E762E4">
      <w:pPr>
        <w:jc w:val="center"/>
        <w:rPr>
          <w:b/>
          <w:color w:val="4F81BD" w:themeColor="accent1"/>
          <w:sz w:val="40"/>
          <w:szCs w:val="52"/>
          <w:lang w:val="en-IE"/>
        </w:rPr>
      </w:pPr>
      <w:r>
        <w:rPr>
          <w:b/>
          <w:color w:val="4F81BD" w:themeColor="accent1"/>
          <w:sz w:val="40"/>
          <w:szCs w:val="52"/>
          <w:lang w:val="en-IE"/>
        </w:rPr>
        <w:t xml:space="preserve">Proposal Template: </w:t>
      </w:r>
    </w:p>
    <w:p w14:paraId="6D26F570" w14:textId="2E276D89" w:rsidR="002176EA" w:rsidRPr="00097945" w:rsidRDefault="00F555C7" w:rsidP="00E762E4">
      <w:pPr>
        <w:jc w:val="center"/>
        <w:rPr>
          <w:color w:val="4F81BD" w:themeColor="accent1"/>
          <w:lang w:val="en-IE"/>
        </w:rPr>
      </w:pPr>
      <w:r>
        <w:rPr>
          <w:b/>
          <w:color w:val="4F81BD" w:themeColor="accent1"/>
          <w:sz w:val="40"/>
          <w:szCs w:val="52"/>
          <w:lang w:val="en-IE"/>
        </w:rPr>
        <w:t>Learning Innovation</w:t>
      </w:r>
      <w:r w:rsidR="001F4CAC">
        <w:rPr>
          <w:b/>
          <w:color w:val="4F81BD" w:themeColor="accent1"/>
          <w:sz w:val="40"/>
          <w:szCs w:val="52"/>
          <w:lang w:val="en-IE"/>
        </w:rPr>
        <w:t xml:space="preserve"> Research</w:t>
      </w:r>
      <w:r>
        <w:rPr>
          <w:b/>
          <w:color w:val="4F81BD" w:themeColor="accent1"/>
          <w:sz w:val="40"/>
          <w:szCs w:val="52"/>
          <w:lang w:val="en-IE"/>
        </w:rPr>
        <w:t xml:space="preserve"> Project</w:t>
      </w:r>
      <w:r w:rsidR="00AE0F7E">
        <w:rPr>
          <w:b/>
          <w:color w:val="4F81BD" w:themeColor="accent1"/>
          <w:sz w:val="40"/>
          <w:szCs w:val="52"/>
          <w:lang w:val="en-IE"/>
        </w:rPr>
        <w:t xml:space="preserve"> 2025</w:t>
      </w:r>
    </w:p>
    <w:p w14:paraId="0AA2AF72" w14:textId="77777777" w:rsidR="002176EA" w:rsidRDefault="002176EA" w:rsidP="002176EA">
      <w:pPr>
        <w:rPr>
          <w:b/>
          <w:bCs/>
          <w:lang w:val="en-IE"/>
        </w:rPr>
      </w:pPr>
    </w:p>
    <w:p w14:paraId="160F0E3C" w14:textId="77777777" w:rsidR="00464038" w:rsidRPr="00FF7CA5" w:rsidRDefault="00464038" w:rsidP="00464038">
      <w:pPr>
        <w:spacing w:line="360" w:lineRule="auto"/>
        <w:jc w:val="center"/>
        <w:rPr>
          <w:rFonts w:eastAsia="Calibri" w:cs="Calibri"/>
          <w:b/>
          <w:bCs/>
          <w:color w:val="1F497D" w:themeColor="text2"/>
          <w:sz w:val="28"/>
          <w:szCs w:val="28"/>
        </w:rPr>
      </w:pPr>
      <w:r w:rsidRPr="00FF7CA5">
        <w:rPr>
          <w:rFonts w:eastAsia="Calibri" w:cs="Calibri"/>
          <w:b/>
          <w:bCs/>
          <w:color w:val="1F497D" w:themeColor="text2"/>
          <w:sz w:val="28"/>
          <w:szCs w:val="28"/>
        </w:rPr>
        <w:t>Submission Deadline:</w:t>
      </w:r>
    </w:p>
    <w:p w14:paraId="5AA1C82C" w14:textId="77777777" w:rsidR="00464038" w:rsidRPr="00097945" w:rsidRDefault="00464038" w:rsidP="00464038">
      <w:pPr>
        <w:spacing w:line="360" w:lineRule="auto"/>
        <w:jc w:val="center"/>
        <w:rPr>
          <w:rFonts w:eastAsia="Calibri" w:cs="Calibri"/>
          <w:b/>
          <w:bCs/>
          <w:color w:val="4F81BD" w:themeColor="accent1"/>
          <w:sz w:val="28"/>
          <w:szCs w:val="28"/>
        </w:rPr>
      </w:pPr>
      <w:r w:rsidRPr="00097945">
        <w:rPr>
          <w:rFonts w:eastAsia="Calibri" w:cs="Calibri"/>
          <w:b/>
          <w:bCs/>
          <w:color w:val="4F81BD" w:themeColor="accent1"/>
          <w:sz w:val="28"/>
          <w:szCs w:val="28"/>
        </w:rPr>
        <w:t xml:space="preserve">12 noon on Friday </w:t>
      </w:r>
      <w:r>
        <w:rPr>
          <w:rFonts w:eastAsia="Calibri" w:cs="Calibri"/>
          <w:b/>
          <w:bCs/>
          <w:color w:val="4F81BD" w:themeColor="accent1"/>
          <w:sz w:val="28"/>
          <w:szCs w:val="28"/>
        </w:rPr>
        <w:t>12</w:t>
      </w:r>
      <w:r w:rsidRPr="00F555C7">
        <w:rPr>
          <w:rFonts w:eastAsia="Calibri" w:cs="Calibri"/>
          <w:b/>
          <w:bCs/>
          <w:color w:val="4F81BD" w:themeColor="accent1"/>
          <w:sz w:val="28"/>
          <w:szCs w:val="28"/>
          <w:vertAlign w:val="superscript"/>
        </w:rPr>
        <w:t>th</w:t>
      </w:r>
      <w:r>
        <w:rPr>
          <w:rFonts w:eastAsia="Calibri" w:cs="Calibri"/>
          <w:b/>
          <w:bCs/>
          <w:color w:val="4F81BD" w:themeColor="accent1"/>
          <w:sz w:val="28"/>
          <w:szCs w:val="28"/>
        </w:rPr>
        <w:t xml:space="preserve"> September </w:t>
      </w:r>
      <w:r w:rsidRPr="00097945">
        <w:rPr>
          <w:rFonts w:eastAsia="Calibri" w:cs="Calibri"/>
          <w:b/>
          <w:bCs/>
          <w:color w:val="4F81BD" w:themeColor="accent1"/>
          <w:sz w:val="28"/>
          <w:szCs w:val="28"/>
        </w:rPr>
        <w:t>2025</w:t>
      </w:r>
    </w:p>
    <w:p w14:paraId="0B89188E" w14:textId="77777777" w:rsidR="00464038" w:rsidRPr="00097945" w:rsidRDefault="00464038" w:rsidP="00464038">
      <w:pPr>
        <w:spacing w:line="259" w:lineRule="auto"/>
        <w:jc w:val="center"/>
        <w:rPr>
          <w:rFonts w:eastAsia="Calibri" w:cs="Calibri"/>
          <w:color w:val="000000" w:themeColor="text1"/>
        </w:rPr>
      </w:pPr>
      <w:r>
        <w:rPr>
          <w:rFonts w:eastAsia="Calibri" w:cs="Calibri"/>
          <w:color w:val="000000" w:themeColor="text1"/>
        </w:rPr>
        <w:t>Submit</w:t>
      </w:r>
      <w:r w:rsidRPr="00097945">
        <w:rPr>
          <w:rFonts w:eastAsia="Calibri" w:cs="Calibri"/>
          <w:color w:val="000000" w:themeColor="text1"/>
        </w:rPr>
        <w:t xml:space="preserve"> to</w:t>
      </w:r>
      <w:r>
        <w:rPr>
          <w:rFonts w:eastAsia="Calibri" w:cs="Calibri"/>
          <w:color w:val="000000" w:themeColor="text1"/>
        </w:rPr>
        <w:t>:</w:t>
      </w:r>
      <w:r w:rsidRPr="00097945">
        <w:rPr>
          <w:rFonts w:eastAsia="Calibri" w:cs="Calibri"/>
          <w:color w:val="000000" w:themeColor="text1"/>
        </w:rPr>
        <w:t xml:space="preserve"> academicpractice@tcd.ie.</w:t>
      </w:r>
    </w:p>
    <w:p w14:paraId="4A275E08" w14:textId="77777777" w:rsidR="00464038" w:rsidRDefault="00464038" w:rsidP="002176EA">
      <w:pPr>
        <w:rPr>
          <w:b/>
          <w:bCs/>
          <w:lang w:val="en-IE"/>
        </w:rPr>
      </w:pPr>
    </w:p>
    <w:p w14:paraId="3BD16A01" w14:textId="4BE42616" w:rsidR="002176EA" w:rsidRPr="003A14BF" w:rsidRDefault="002176EA" w:rsidP="003A14BF">
      <w:pPr>
        <w:rPr>
          <w:b/>
          <w:bCs/>
          <w:lang w:val="en-IE"/>
        </w:rPr>
      </w:pPr>
      <w:r w:rsidRPr="003A14BF">
        <w:rPr>
          <w:b/>
          <w:bCs/>
          <w:lang w:val="en-IE"/>
        </w:rPr>
        <w:t>Project title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781"/>
      </w:tblGrid>
      <w:tr w:rsidR="002176EA" w:rsidRPr="00097945" w14:paraId="03BB6ABE" w14:textId="77777777" w:rsidTr="00E762E4">
        <w:trPr>
          <w:trHeight w:val="477"/>
        </w:trPr>
        <w:tc>
          <w:tcPr>
            <w:tcW w:w="9781" w:type="dxa"/>
          </w:tcPr>
          <w:p w14:paraId="6BDC7683" w14:textId="7EEB06A2" w:rsidR="002176EA" w:rsidRPr="00F555C7" w:rsidRDefault="006C20DD" w:rsidP="00C41133">
            <w:proofErr w:type="spellStart"/>
            <w:r>
              <w:t>MethodMentor</w:t>
            </w:r>
            <w:proofErr w:type="spellEnd"/>
            <w:r w:rsidR="00361A8E">
              <w:t xml:space="preserve"> </w:t>
            </w:r>
          </w:p>
        </w:tc>
      </w:tr>
    </w:tbl>
    <w:p w14:paraId="3603D76A" w14:textId="77777777" w:rsidR="003A14BF" w:rsidRDefault="003A14BF" w:rsidP="003A14BF">
      <w:pPr>
        <w:rPr>
          <w:b/>
          <w:bCs/>
          <w:lang w:val="en-IE"/>
        </w:rPr>
      </w:pPr>
    </w:p>
    <w:p w14:paraId="759546B9" w14:textId="6148842F" w:rsidR="002176EA" w:rsidRPr="003A14BF" w:rsidRDefault="002176EA" w:rsidP="003A14BF">
      <w:pPr>
        <w:rPr>
          <w:b/>
          <w:bCs/>
          <w:lang w:val="en-IE"/>
        </w:rPr>
      </w:pPr>
      <w:r w:rsidRPr="003A14BF">
        <w:rPr>
          <w:b/>
          <w:bCs/>
          <w:lang w:val="en-IE"/>
        </w:rPr>
        <w:t>Project Lead</w:t>
      </w:r>
      <w:r w:rsidR="00F555C7" w:rsidRPr="003A14BF">
        <w:rPr>
          <w:b/>
          <w:bCs/>
          <w:lang w:val="en-IE"/>
        </w:rPr>
        <w:t xml:space="preserve"> (name and email)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781"/>
      </w:tblGrid>
      <w:tr w:rsidR="002176EA" w:rsidRPr="00111AB3" w14:paraId="43BE8A39" w14:textId="77777777" w:rsidTr="00EA44EF">
        <w:tc>
          <w:tcPr>
            <w:tcW w:w="9781" w:type="dxa"/>
          </w:tcPr>
          <w:p w14:paraId="1DAC16AF" w14:textId="4F887DEA" w:rsidR="002176EA" w:rsidRPr="00556C84" w:rsidRDefault="00CE36A8">
            <w:pPr>
              <w:rPr>
                <w:lang w:val="es-ES"/>
              </w:rPr>
            </w:pPr>
            <w:r w:rsidRPr="00556C84">
              <w:rPr>
                <w:lang w:val="es-ES"/>
              </w:rPr>
              <w:t>Silvia Gallagher (</w:t>
            </w:r>
            <w:hyperlink r:id="rId11" w:history="1">
              <w:r w:rsidRPr="00556C84">
                <w:rPr>
                  <w:rStyle w:val="Hyperlink"/>
                  <w:lang w:val="es-ES"/>
                </w:rPr>
                <w:t>gallags6@tcd.ie</w:t>
              </w:r>
            </w:hyperlink>
            <w:r w:rsidRPr="00556C84">
              <w:rPr>
                <w:lang w:val="es-ES"/>
              </w:rPr>
              <w:t>)</w:t>
            </w:r>
          </w:p>
          <w:p w14:paraId="7EC97143" w14:textId="7B58728A" w:rsidR="00CE36A8" w:rsidRPr="00111AB3" w:rsidRDefault="00CE36A8">
            <w:r w:rsidRPr="00111AB3">
              <w:t>Jake Byrne (</w:t>
            </w:r>
            <w:hyperlink r:id="rId12" w:history="1">
              <w:r w:rsidR="00111AB3" w:rsidRPr="000A7002">
                <w:rPr>
                  <w:rStyle w:val="Hyperlink"/>
                </w:rPr>
                <w:t>BYRNEJ40@tcd.ie</w:t>
              </w:r>
            </w:hyperlink>
            <w:r w:rsidR="00111AB3">
              <w:t xml:space="preserve">) </w:t>
            </w:r>
          </w:p>
          <w:p w14:paraId="7AC71D5E" w14:textId="77777777" w:rsidR="00F555C7" w:rsidRPr="00111AB3" w:rsidRDefault="00F555C7"/>
        </w:tc>
      </w:tr>
    </w:tbl>
    <w:p w14:paraId="7FC975E9" w14:textId="77777777" w:rsidR="002176EA" w:rsidRPr="00111AB3" w:rsidRDefault="002176EA" w:rsidP="002176EA">
      <w:pPr>
        <w:rPr>
          <w:lang w:val="en-IE"/>
        </w:rPr>
      </w:pPr>
    </w:p>
    <w:p w14:paraId="7310343D" w14:textId="611458C9" w:rsidR="00FF7CA5" w:rsidRDefault="00F555C7" w:rsidP="00F555C7">
      <w:pPr>
        <w:rPr>
          <w:b/>
          <w:bCs/>
          <w:lang w:val="en-IE"/>
        </w:rPr>
      </w:pPr>
      <w:r>
        <w:rPr>
          <w:b/>
          <w:bCs/>
          <w:lang w:val="en-IE"/>
        </w:rPr>
        <w:t>Rational</w:t>
      </w:r>
      <w:r w:rsidR="003A14BF">
        <w:rPr>
          <w:b/>
          <w:bCs/>
          <w:lang w:val="en-IE"/>
        </w:rPr>
        <w:t>e</w:t>
      </w:r>
    </w:p>
    <w:p w14:paraId="0CEA886E" w14:textId="0200C848" w:rsidR="00F555C7" w:rsidRPr="00097945" w:rsidRDefault="00FF7CA5" w:rsidP="00F555C7">
      <w:pPr>
        <w:rPr>
          <w:b/>
          <w:bCs/>
          <w:lang w:val="en-IE"/>
        </w:rPr>
      </w:pPr>
      <w:r w:rsidRPr="00FF7CA5">
        <w:rPr>
          <w:lang w:val="en-IE"/>
        </w:rPr>
        <w:t>Explain the motivation for this project, including background context and relevance</w:t>
      </w:r>
      <w:r>
        <w:rPr>
          <w:b/>
          <w:bCs/>
          <w:lang w:val="en-IE"/>
        </w:rPr>
        <w:t xml:space="preserve"> </w:t>
      </w:r>
      <w:r w:rsidR="00801663" w:rsidRPr="00801663">
        <w:rPr>
          <w:lang w:val="en-IE"/>
        </w:rPr>
        <w:t>(max 250 words)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781"/>
      </w:tblGrid>
      <w:tr w:rsidR="002176EA" w:rsidRPr="00485ABB" w14:paraId="5F70AF65" w14:textId="77777777" w:rsidTr="00EA44EF">
        <w:tc>
          <w:tcPr>
            <w:tcW w:w="9781" w:type="dxa"/>
          </w:tcPr>
          <w:p w14:paraId="27B356D5" w14:textId="77777777" w:rsidR="00383D72" w:rsidRDefault="00383D72">
            <w:pPr>
              <w:rPr>
                <w:b/>
                <w:bCs/>
                <w:i/>
                <w:iCs/>
              </w:rPr>
            </w:pPr>
          </w:p>
          <w:p w14:paraId="64352262" w14:textId="09374088" w:rsidR="00C84748" w:rsidRDefault="00C84748">
            <w:pPr>
              <w:rPr>
                <w:b/>
                <w:bCs/>
                <w:i/>
                <w:iCs/>
              </w:rPr>
            </w:pPr>
            <w:r w:rsidRPr="00361A8E">
              <w:rPr>
                <w:b/>
                <w:bCs/>
                <w:i/>
                <w:iCs/>
              </w:rPr>
              <w:t>Motivation</w:t>
            </w:r>
            <w:r w:rsidR="00383D72">
              <w:rPr>
                <w:b/>
                <w:bCs/>
                <w:i/>
                <w:iCs/>
              </w:rPr>
              <w:t xml:space="preserve"> and b</w:t>
            </w:r>
            <w:r w:rsidR="00383D72" w:rsidRPr="00361A8E">
              <w:rPr>
                <w:b/>
                <w:bCs/>
                <w:i/>
                <w:iCs/>
              </w:rPr>
              <w:t>ackground context</w:t>
            </w:r>
          </w:p>
          <w:p w14:paraId="5911CD7A" w14:textId="77777777" w:rsidR="00383D72" w:rsidRPr="00361A8E" w:rsidRDefault="00383D72">
            <w:pPr>
              <w:rPr>
                <w:b/>
                <w:bCs/>
                <w:i/>
                <w:iCs/>
              </w:rPr>
            </w:pPr>
          </w:p>
          <w:p w14:paraId="6EB30E25" w14:textId="3ED642C8" w:rsidR="00672467" w:rsidRDefault="00C33C8E">
            <w:pPr>
              <w:rPr>
                <w:lang w:val="en-US"/>
              </w:rPr>
            </w:pPr>
            <w:r>
              <w:t xml:space="preserve">The motivation for this project </w:t>
            </w:r>
            <w:r w:rsidR="00314B5C">
              <w:t>emerged from the experiences of MSc and PhD supervision</w:t>
            </w:r>
            <w:r w:rsidR="00635E87">
              <w:t xml:space="preserve"> and </w:t>
            </w:r>
            <w:r w:rsidR="00DF0FB4">
              <w:t>Research Methods</w:t>
            </w:r>
            <w:r w:rsidR="00E01B44">
              <w:t xml:space="preserve"> </w:t>
            </w:r>
            <w:r w:rsidR="00635E87">
              <w:t>teaching</w:t>
            </w:r>
            <w:r w:rsidR="00314B5C">
              <w:t xml:space="preserve"> by the proposers</w:t>
            </w:r>
            <w:r w:rsidR="00635E87">
              <w:t xml:space="preserve"> across disciplinary contexts</w:t>
            </w:r>
            <w:r w:rsidR="00294111">
              <w:t xml:space="preserve"> (School of Education, School of Computer Science, School of </w:t>
            </w:r>
            <w:r w:rsidR="00E66286">
              <w:t>Natural Sciences)</w:t>
            </w:r>
            <w:r w:rsidR="00635E87">
              <w:t xml:space="preserve">. </w:t>
            </w:r>
            <w:r w:rsidR="00136533">
              <w:t>From working with a diverse range of students</w:t>
            </w:r>
            <w:r w:rsidR="008E0CD5">
              <w:t xml:space="preserve"> (i.e. </w:t>
            </w:r>
            <w:r w:rsidR="00DF0FB4">
              <w:t>Research Methods</w:t>
            </w:r>
            <w:r w:rsidR="00136533">
              <w:t xml:space="preserve"> experience, prior disciplinary background, ability levels</w:t>
            </w:r>
            <w:r w:rsidR="008E0CD5">
              <w:t>)</w:t>
            </w:r>
            <w:r w:rsidR="00D53DEE">
              <w:t xml:space="preserve"> the</w:t>
            </w:r>
            <w:r w:rsidR="00356F2C" w:rsidRPr="00356F2C">
              <w:rPr>
                <w:lang w:val="en-US"/>
              </w:rPr>
              <w:t xml:space="preserve"> need for more </w:t>
            </w:r>
            <w:r w:rsidR="00356F2C">
              <w:rPr>
                <w:lang w:val="en-US"/>
              </w:rPr>
              <w:t>personalized support</w:t>
            </w:r>
            <w:r w:rsidR="002A0FFE">
              <w:rPr>
                <w:lang w:val="en-US"/>
              </w:rPr>
              <w:t xml:space="preserve"> to</w:t>
            </w:r>
            <w:r w:rsidR="00356F2C" w:rsidRPr="00356F2C">
              <w:rPr>
                <w:lang w:val="en-US"/>
              </w:rPr>
              <w:t xml:space="preserve"> reflect, compare, and select appropriate </w:t>
            </w:r>
            <w:r w:rsidR="00DF0FB4">
              <w:rPr>
                <w:lang w:val="en-US"/>
              </w:rPr>
              <w:t>Research Methods</w:t>
            </w:r>
            <w:r w:rsidR="00356F2C" w:rsidRPr="00356F2C">
              <w:rPr>
                <w:lang w:val="en-US"/>
              </w:rPr>
              <w:t xml:space="preserve"> </w:t>
            </w:r>
            <w:r w:rsidR="002A0FFE">
              <w:rPr>
                <w:lang w:val="en-US"/>
              </w:rPr>
              <w:t>was identified</w:t>
            </w:r>
            <w:r w:rsidR="007A108E">
              <w:rPr>
                <w:lang w:val="en-US"/>
              </w:rPr>
              <w:t xml:space="preserve">, especially in </w:t>
            </w:r>
            <w:r w:rsidR="008B07BA">
              <w:rPr>
                <w:lang w:val="en-US"/>
              </w:rPr>
              <w:t>areas where mixed methods are common</w:t>
            </w:r>
            <w:r w:rsidR="002A0FFE">
              <w:rPr>
                <w:lang w:val="en-US"/>
              </w:rPr>
              <w:t>.</w:t>
            </w:r>
            <w:r w:rsidR="00290DD6">
              <w:rPr>
                <w:lang w:val="en-US"/>
              </w:rPr>
              <w:t xml:space="preserve"> </w:t>
            </w:r>
          </w:p>
          <w:p w14:paraId="3CE665EB" w14:textId="77777777" w:rsidR="00672467" w:rsidRDefault="00672467"/>
          <w:p w14:paraId="5603C2AD" w14:textId="566B0CB2" w:rsidR="00672467" w:rsidRDefault="00FE606B">
            <w:r>
              <w:t>U</w:t>
            </w:r>
            <w:r w:rsidR="00452A46">
              <w:t>nequitable student experience</w:t>
            </w:r>
            <w:r w:rsidR="005C245B">
              <w:t>s</w:t>
            </w:r>
            <w:r w:rsidR="00D53DEE">
              <w:t xml:space="preserve"> in </w:t>
            </w:r>
            <w:r w:rsidR="00DF0FB4">
              <w:t xml:space="preserve">Research Methods </w:t>
            </w:r>
            <w:r w:rsidR="00672467">
              <w:t>learning</w:t>
            </w:r>
            <w:r w:rsidR="00452A46">
              <w:t xml:space="preserve"> </w:t>
            </w:r>
            <w:r w:rsidR="008B07BA">
              <w:t xml:space="preserve">are </w:t>
            </w:r>
            <w:r>
              <w:t>common</w:t>
            </w:r>
            <w:r w:rsidR="00E35A1F">
              <w:t xml:space="preserve">. While </w:t>
            </w:r>
            <w:r w:rsidR="00452A46">
              <w:t>some</w:t>
            </w:r>
            <w:r w:rsidR="00E35A1F">
              <w:t xml:space="preserve"> students</w:t>
            </w:r>
            <w:r w:rsidR="00E43214">
              <w:t xml:space="preserve"> had prior knowledge and experience of </w:t>
            </w:r>
            <w:r w:rsidR="00DF0FB4">
              <w:t>Research Methods</w:t>
            </w:r>
            <w:r w:rsidR="00E43214">
              <w:t>, others</w:t>
            </w:r>
            <w:r w:rsidR="00452A46">
              <w:t xml:space="preserve"> </w:t>
            </w:r>
            <w:r w:rsidR="00E35A1F">
              <w:t>had limited experience</w:t>
            </w:r>
            <w:r w:rsidR="008658B7">
              <w:t xml:space="preserve">. Others struggled with </w:t>
            </w:r>
            <w:r w:rsidR="00DF0FB4">
              <w:t xml:space="preserve">Research Methods </w:t>
            </w:r>
            <w:r w:rsidR="008658B7">
              <w:t xml:space="preserve">outside </w:t>
            </w:r>
            <w:r w:rsidR="00B5490D">
              <w:t xml:space="preserve">the </w:t>
            </w:r>
            <w:r w:rsidR="00570B69">
              <w:t xml:space="preserve">disciplinary </w:t>
            </w:r>
            <w:r w:rsidR="00B5490D">
              <w:t xml:space="preserve">scope </w:t>
            </w:r>
            <w:r w:rsidR="008658B7">
              <w:t>of</w:t>
            </w:r>
            <w:r w:rsidR="00290DD6">
              <w:t xml:space="preserve"> their </w:t>
            </w:r>
            <w:r w:rsidR="0013208C">
              <w:t>undergraduate</w:t>
            </w:r>
            <w:r w:rsidR="00290DD6">
              <w:t xml:space="preserve"> studies. </w:t>
            </w:r>
            <w:r w:rsidR="000A2E78">
              <w:t xml:space="preserve">Challenges with </w:t>
            </w:r>
            <w:r w:rsidR="00DF0FB4">
              <w:t>Research Methods</w:t>
            </w:r>
            <w:r w:rsidR="000A2E78">
              <w:t xml:space="preserve"> </w:t>
            </w:r>
            <w:r w:rsidR="00672467">
              <w:t>learning</w:t>
            </w:r>
            <w:r w:rsidR="00136533">
              <w:t xml:space="preserve"> </w:t>
            </w:r>
            <w:r w:rsidR="007755E2">
              <w:t>is</w:t>
            </w:r>
            <w:r w:rsidR="00136533">
              <w:t xml:space="preserve"> supported </w:t>
            </w:r>
            <w:r w:rsidR="007C2E4A">
              <w:t>by</w:t>
            </w:r>
            <w:r w:rsidR="00136533">
              <w:t xml:space="preserve"> literature </w:t>
            </w:r>
            <w:r w:rsidR="00650601">
              <w:t>indicating that</w:t>
            </w:r>
            <w:r w:rsidR="00136533">
              <w:t xml:space="preserve"> students often have negative perceptions of </w:t>
            </w:r>
            <w:r w:rsidR="00DF0FB4">
              <w:t>Research Methods</w:t>
            </w:r>
            <w:r w:rsidR="00136533">
              <w:t xml:space="preserve"> (</w:t>
            </w:r>
            <w:r w:rsidR="00136533" w:rsidRPr="00FE1594">
              <w:rPr>
                <w:rFonts w:cs="Calibri"/>
                <w:lang w:val="en-US"/>
              </w:rPr>
              <w:t>Breit</w:t>
            </w:r>
            <w:r w:rsidR="00136533">
              <w:rPr>
                <w:rFonts w:cs="Calibri"/>
                <w:lang w:val="en-US"/>
              </w:rPr>
              <w:t xml:space="preserve"> and</w:t>
            </w:r>
            <w:r w:rsidR="00136533" w:rsidRPr="00FE1594">
              <w:rPr>
                <w:rFonts w:cs="Calibri"/>
                <w:lang w:val="en-US"/>
              </w:rPr>
              <w:t xml:space="preserve"> Liu</w:t>
            </w:r>
            <w:r w:rsidR="00136533">
              <w:rPr>
                <w:rFonts w:cs="Calibri"/>
                <w:lang w:val="en-US"/>
              </w:rPr>
              <w:t xml:space="preserve">, </w:t>
            </w:r>
            <w:r w:rsidR="00136533" w:rsidRPr="00FE1594">
              <w:rPr>
                <w:rFonts w:cs="Calibri"/>
                <w:lang w:val="en-US"/>
              </w:rPr>
              <w:t>2013)</w:t>
            </w:r>
            <w:r w:rsidR="00136533">
              <w:t>, face difficulties with understanding concepts (Stoa, Chu and Gurung (2020), lack motivation</w:t>
            </w:r>
            <w:r w:rsidR="00136533" w:rsidRPr="004E5E6A">
              <w:rPr>
                <w:rFonts w:cs="Calibri"/>
              </w:rPr>
              <w:t xml:space="preserve"> </w:t>
            </w:r>
            <w:r w:rsidR="00136533">
              <w:rPr>
                <w:rFonts w:cs="Calibri"/>
              </w:rPr>
              <w:t>(</w:t>
            </w:r>
            <w:r w:rsidR="00136533" w:rsidRPr="004E5E6A">
              <w:rPr>
                <w:rFonts w:cs="Calibri"/>
              </w:rPr>
              <w:t>Earley,</w:t>
            </w:r>
            <w:r w:rsidR="00136533">
              <w:rPr>
                <w:rFonts w:cs="Calibri"/>
              </w:rPr>
              <w:t xml:space="preserve"> </w:t>
            </w:r>
            <w:r w:rsidR="00136533" w:rsidRPr="004E5E6A">
              <w:rPr>
                <w:rFonts w:cs="Calibri"/>
              </w:rPr>
              <w:t>2013)</w:t>
            </w:r>
            <w:r w:rsidR="00136533">
              <w:rPr>
                <w:rFonts w:cs="Calibri"/>
              </w:rPr>
              <w:t>,</w:t>
            </w:r>
            <w:r w:rsidR="00136533">
              <w:t xml:space="preserve"> and require more personalized support (</w:t>
            </w:r>
            <w:r w:rsidR="00136533" w:rsidRPr="00214B24">
              <w:rPr>
                <w:rFonts w:cs="Calibri"/>
              </w:rPr>
              <w:t>Rich,</w:t>
            </w:r>
            <w:r w:rsidR="00136533">
              <w:rPr>
                <w:rFonts w:cs="Calibri"/>
              </w:rPr>
              <w:t xml:space="preserve"> </w:t>
            </w:r>
            <w:r w:rsidR="00136533" w:rsidRPr="00214B24">
              <w:rPr>
                <w:rFonts w:cs="Calibri"/>
              </w:rPr>
              <w:t>2014)</w:t>
            </w:r>
            <w:r w:rsidR="00136533">
              <w:t xml:space="preserve">. </w:t>
            </w:r>
          </w:p>
          <w:p w14:paraId="4860DF81" w14:textId="77777777" w:rsidR="00672467" w:rsidRDefault="00672467"/>
          <w:p w14:paraId="441BFCE6" w14:textId="521B8EF7" w:rsidR="00DA1C2B" w:rsidRDefault="000D07F3">
            <w:r>
              <w:t xml:space="preserve">The proposers are </w:t>
            </w:r>
            <w:r w:rsidR="007C2E4A">
              <w:t xml:space="preserve">thus </w:t>
            </w:r>
            <w:r>
              <w:t xml:space="preserve">motivated to better support and </w:t>
            </w:r>
            <w:r w:rsidR="0008518D">
              <w:t xml:space="preserve">provide </w:t>
            </w:r>
            <w:r>
              <w:t xml:space="preserve">a more equitable student experience in </w:t>
            </w:r>
            <w:r w:rsidR="00DF0FB4">
              <w:t>Research Methods</w:t>
            </w:r>
            <w:r>
              <w:t xml:space="preserve"> modules.</w:t>
            </w:r>
            <w:r w:rsidR="00672467">
              <w:t xml:space="preserve"> </w:t>
            </w:r>
            <w:r w:rsidR="00476EF2">
              <w:t xml:space="preserve">The proposers </w:t>
            </w:r>
            <w:r w:rsidR="008E3256">
              <w:t xml:space="preserve">have a </w:t>
            </w:r>
            <w:r w:rsidR="00476EF2">
              <w:t xml:space="preserve">background in </w:t>
            </w:r>
            <w:r w:rsidR="00672467">
              <w:t>Computer Science</w:t>
            </w:r>
            <w:r w:rsidR="00476EF2">
              <w:t xml:space="preserve"> </w:t>
            </w:r>
            <w:r w:rsidR="00476EF2">
              <w:lastRenderedPageBreak/>
              <w:t xml:space="preserve">and Education </w:t>
            </w:r>
            <w:r w:rsidR="008E3256">
              <w:t xml:space="preserve">and </w:t>
            </w:r>
            <w:r w:rsidR="00650601">
              <w:t xml:space="preserve">an </w:t>
            </w:r>
            <w:r w:rsidR="00576ADD">
              <w:t>interest in exploring A</w:t>
            </w:r>
            <w:r w:rsidR="00427FDC">
              <w:t xml:space="preserve">rtificial </w:t>
            </w:r>
            <w:r w:rsidR="00576ADD">
              <w:t>I</w:t>
            </w:r>
            <w:r w:rsidR="00427FDC">
              <w:t>ntelligence (AI)</w:t>
            </w:r>
            <w:r w:rsidR="00576ADD">
              <w:t xml:space="preserve"> innovations for education was a further motivational factor. </w:t>
            </w:r>
          </w:p>
          <w:p w14:paraId="1AE50374" w14:textId="77777777" w:rsidR="00FD3FE5" w:rsidRDefault="00FD3FE5"/>
          <w:p w14:paraId="0B7DD719" w14:textId="24364A7E" w:rsidR="00402549" w:rsidRDefault="00083FDC">
            <w:pPr>
              <w:rPr>
                <w:b/>
                <w:bCs/>
                <w:i/>
                <w:iCs/>
              </w:rPr>
            </w:pPr>
            <w:r w:rsidRPr="00361A8E">
              <w:rPr>
                <w:b/>
                <w:bCs/>
                <w:i/>
                <w:iCs/>
              </w:rPr>
              <w:t>Project relevance</w:t>
            </w:r>
          </w:p>
          <w:p w14:paraId="11CE978A" w14:textId="4F653308" w:rsidR="00A95E35" w:rsidRDefault="00A95E35" w:rsidP="00A95E35">
            <w:pPr>
              <w:pStyle w:val="ListParagraph"/>
              <w:numPr>
                <w:ilvl w:val="0"/>
                <w:numId w:val="33"/>
              </w:numPr>
              <w:rPr>
                <w:szCs w:val="24"/>
              </w:rPr>
            </w:pPr>
            <w:r w:rsidRPr="00427FDC">
              <w:rPr>
                <w:b/>
                <w:bCs/>
                <w:szCs w:val="24"/>
              </w:rPr>
              <w:t>Institutional</w:t>
            </w:r>
            <w:r w:rsidR="00485ABB" w:rsidRPr="00427FDC">
              <w:rPr>
                <w:b/>
                <w:bCs/>
                <w:szCs w:val="24"/>
              </w:rPr>
              <w:t xml:space="preserve"> relevance</w:t>
            </w:r>
            <w:r w:rsidRPr="00427FDC">
              <w:rPr>
                <w:b/>
                <w:bCs/>
                <w:szCs w:val="24"/>
              </w:rPr>
              <w:t>:</w:t>
            </w:r>
            <w:r w:rsidRPr="00A95E35">
              <w:rPr>
                <w:szCs w:val="24"/>
              </w:rPr>
              <w:t xml:space="preserve"> R</w:t>
            </w:r>
            <w:r w:rsidR="00F777E5" w:rsidRPr="00A95E35">
              <w:rPr>
                <w:szCs w:val="24"/>
              </w:rPr>
              <w:t xml:space="preserve">elevant to Trinity’s </w:t>
            </w:r>
            <w:r w:rsidR="002B7231">
              <w:rPr>
                <w:szCs w:val="24"/>
              </w:rPr>
              <w:t>R</w:t>
            </w:r>
            <w:r w:rsidR="00F777E5" w:rsidRPr="00A95E35">
              <w:rPr>
                <w:szCs w:val="24"/>
              </w:rPr>
              <w:t>esearch</w:t>
            </w:r>
            <w:r w:rsidR="002B7231">
              <w:rPr>
                <w:szCs w:val="24"/>
              </w:rPr>
              <w:t xml:space="preserve"> Excellence</w:t>
            </w:r>
            <w:r w:rsidR="000C0D70" w:rsidRPr="00A95E35">
              <w:rPr>
                <w:szCs w:val="24"/>
              </w:rPr>
              <w:t xml:space="preserve"> </w:t>
            </w:r>
            <w:r w:rsidR="002B7231">
              <w:rPr>
                <w:szCs w:val="24"/>
              </w:rPr>
              <w:t>S</w:t>
            </w:r>
            <w:r w:rsidR="00AD7440">
              <w:rPr>
                <w:szCs w:val="24"/>
              </w:rPr>
              <w:t>trategy goal 6</w:t>
            </w:r>
            <w:r w:rsidR="00F26A24">
              <w:rPr>
                <w:szCs w:val="24"/>
              </w:rPr>
              <w:t xml:space="preserve"> and</w:t>
            </w:r>
            <w:r w:rsidR="002B7231">
              <w:rPr>
                <w:szCs w:val="24"/>
              </w:rPr>
              <w:t xml:space="preserve"> to </w:t>
            </w:r>
            <w:r w:rsidR="00E60147" w:rsidRPr="00A95E35">
              <w:rPr>
                <w:szCs w:val="24"/>
              </w:rPr>
              <w:t xml:space="preserve">Trinity </w:t>
            </w:r>
            <w:r w:rsidR="0059536F" w:rsidRPr="00A95E35">
              <w:rPr>
                <w:szCs w:val="24"/>
              </w:rPr>
              <w:t xml:space="preserve">teaching due to the </w:t>
            </w:r>
            <w:r w:rsidR="00EB71B4" w:rsidRPr="00A95E35">
              <w:rPr>
                <w:szCs w:val="24"/>
              </w:rPr>
              <w:t xml:space="preserve">high </w:t>
            </w:r>
            <w:r w:rsidR="0059536F" w:rsidRPr="00A95E35">
              <w:rPr>
                <w:szCs w:val="24"/>
              </w:rPr>
              <w:t xml:space="preserve">prominence of </w:t>
            </w:r>
            <w:r w:rsidR="00DF0FB4">
              <w:rPr>
                <w:szCs w:val="24"/>
              </w:rPr>
              <w:t>Research Methods</w:t>
            </w:r>
            <w:r w:rsidR="0059536F" w:rsidRPr="00A95E35">
              <w:rPr>
                <w:szCs w:val="24"/>
              </w:rPr>
              <w:t xml:space="preserve"> in MSc/PhD curricul</w:t>
            </w:r>
            <w:r w:rsidR="006A6609" w:rsidRPr="00A95E35">
              <w:rPr>
                <w:szCs w:val="24"/>
              </w:rPr>
              <w:t>a,</w:t>
            </w:r>
            <w:r w:rsidR="0059536F" w:rsidRPr="00A95E35">
              <w:rPr>
                <w:szCs w:val="24"/>
              </w:rPr>
              <w:t xml:space="preserve"> with 147 </w:t>
            </w:r>
            <w:r w:rsidR="002B7231">
              <w:rPr>
                <w:szCs w:val="24"/>
              </w:rPr>
              <w:t xml:space="preserve">cross-disciplinary </w:t>
            </w:r>
            <w:r w:rsidR="0059536F" w:rsidRPr="00A95E35">
              <w:rPr>
                <w:szCs w:val="24"/>
              </w:rPr>
              <w:t>modules identified on Blackboard.</w:t>
            </w:r>
            <w:r w:rsidR="00FE5D45" w:rsidRPr="00A95E35">
              <w:rPr>
                <w:szCs w:val="24"/>
              </w:rPr>
              <w:t xml:space="preserve"> </w:t>
            </w:r>
          </w:p>
          <w:p w14:paraId="5556D325" w14:textId="6A9BDF62" w:rsidR="00A95E35" w:rsidRDefault="00A95E35" w:rsidP="00A95E35">
            <w:pPr>
              <w:pStyle w:val="ListParagraph"/>
              <w:numPr>
                <w:ilvl w:val="0"/>
                <w:numId w:val="33"/>
              </w:numPr>
              <w:rPr>
                <w:szCs w:val="24"/>
              </w:rPr>
            </w:pPr>
            <w:r w:rsidRPr="00427FDC">
              <w:rPr>
                <w:b/>
                <w:bCs/>
                <w:szCs w:val="24"/>
              </w:rPr>
              <w:t>Pedagogical</w:t>
            </w:r>
            <w:r w:rsidR="00485ABB" w:rsidRPr="00427FDC">
              <w:rPr>
                <w:b/>
                <w:bCs/>
                <w:szCs w:val="24"/>
              </w:rPr>
              <w:t xml:space="preserve"> relevance</w:t>
            </w:r>
            <w:r w:rsidRPr="00427FDC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I</w:t>
            </w:r>
            <w:r w:rsidR="00540ED4" w:rsidRPr="00A95E35">
              <w:rPr>
                <w:szCs w:val="24"/>
              </w:rPr>
              <w:t>ndications from the literature to develop</w:t>
            </w:r>
            <w:r w:rsidR="002D0DD8" w:rsidRPr="00A95E35">
              <w:rPr>
                <w:szCs w:val="24"/>
              </w:rPr>
              <w:t xml:space="preserve"> pedagogical</w:t>
            </w:r>
            <w:r w:rsidR="00540ED4" w:rsidRPr="00A95E35">
              <w:rPr>
                <w:szCs w:val="24"/>
              </w:rPr>
              <w:t xml:space="preserve"> innovations to support students in </w:t>
            </w:r>
            <w:r w:rsidR="00F26A24">
              <w:rPr>
                <w:szCs w:val="24"/>
              </w:rPr>
              <w:t>Research Methods</w:t>
            </w:r>
            <w:r w:rsidR="00540ED4" w:rsidRPr="00A95E35">
              <w:rPr>
                <w:szCs w:val="24"/>
              </w:rPr>
              <w:t xml:space="preserve"> space</w:t>
            </w:r>
            <w:r w:rsidR="00DA0F38" w:rsidRPr="00A95E35">
              <w:rPr>
                <w:szCs w:val="24"/>
              </w:rPr>
              <w:t xml:space="preserve"> (Mitchell and Rich, 2020)</w:t>
            </w:r>
            <w:r w:rsidR="00540ED4" w:rsidRPr="00A95E35">
              <w:rPr>
                <w:szCs w:val="24"/>
              </w:rPr>
              <w:t xml:space="preserve">. </w:t>
            </w:r>
          </w:p>
          <w:p w14:paraId="5EA4047E" w14:textId="5E2556BB" w:rsidR="00A95E35" w:rsidRDefault="00527645" w:rsidP="00A95E35">
            <w:pPr>
              <w:pStyle w:val="ListParagraph"/>
              <w:numPr>
                <w:ilvl w:val="0"/>
                <w:numId w:val="33"/>
              </w:numPr>
              <w:rPr>
                <w:szCs w:val="24"/>
              </w:rPr>
            </w:pPr>
            <w:r w:rsidRPr="00427FDC">
              <w:rPr>
                <w:b/>
                <w:bCs/>
                <w:szCs w:val="24"/>
              </w:rPr>
              <w:t>Technological</w:t>
            </w:r>
            <w:r w:rsidR="00485ABB" w:rsidRPr="00427FDC">
              <w:rPr>
                <w:b/>
                <w:bCs/>
                <w:szCs w:val="24"/>
              </w:rPr>
              <w:t xml:space="preserve"> relevance</w:t>
            </w:r>
            <w:r w:rsidR="00A95E35" w:rsidRPr="00427FDC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</w:t>
            </w:r>
            <w:r w:rsidR="00427FDC">
              <w:rPr>
                <w:szCs w:val="24"/>
              </w:rPr>
              <w:t>I</w:t>
            </w:r>
            <w:r w:rsidR="00427FDC" w:rsidRPr="00A95E35">
              <w:rPr>
                <w:szCs w:val="24"/>
              </w:rPr>
              <w:t xml:space="preserve">ndications from the literature </w:t>
            </w:r>
            <w:r w:rsidR="00427FDC">
              <w:rPr>
                <w:szCs w:val="24"/>
              </w:rPr>
              <w:t>that pedagogical development</w:t>
            </w:r>
            <w:r>
              <w:rPr>
                <w:szCs w:val="24"/>
              </w:rPr>
              <w:t xml:space="preserve"> </w:t>
            </w:r>
            <w:r w:rsidR="00191F6F">
              <w:rPr>
                <w:szCs w:val="24"/>
              </w:rPr>
              <w:t>needs to explore</w:t>
            </w:r>
            <w:r>
              <w:rPr>
                <w:szCs w:val="24"/>
              </w:rPr>
              <w:t xml:space="preserve"> AI</w:t>
            </w:r>
            <w:r w:rsidR="00191F6F">
              <w:rPr>
                <w:szCs w:val="24"/>
              </w:rPr>
              <w:t xml:space="preserve"> possibilities</w:t>
            </w:r>
            <w:r w:rsidR="00AD7440">
              <w:rPr>
                <w:szCs w:val="24"/>
              </w:rPr>
              <w:t xml:space="preserve"> (</w:t>
            </w:r>
            <w:r w:rsidR="00AD7440" w:rsidRPr="00AD7440">
              <w:rPr>
                <w:rFonts w:cs="Calibri"/>
              </w:rPr>
              <w:t xml:space="preserve">Díaz </w:t>
            </w:r>
            <w:r w:rsidR="00AD7440">
              <w:rPr>
                <w:rFonts w:cs="Calibri"/>
              </w:rPr>
              <w:t>and</w:t>
            </w:r>
            <w:r w:rsidR="00AD7440" w:rsidRPr="00AD7440">
              <w:rPr>
                <w:rFonts w:cs="Calibri"/>
              </w:rPr>
              <w:t xml:space="preserve"> Nussbaum</w:t>
            </w:r>
            <w:r w:rsidR="00AD7440">
              <w:rPr>
                <w:rFonts w:cs="Calibri"/>
              </w:rPr>
              <w:t xml:space="preserve">, </w:t>
            </w:r>
            <w:r w:rsidR="00AD7440" w:rsidRPr="00AD7440">
              <w:rPr>
                <w:rFonts w:cs="Calibri"/>
              </w:rPr>
              <w:t>2024).</w:t>
            </w:r>
            <w:r w:rsidR="00191F6F">
              <w:rPr>
                <w:szCs w:val="24"/>
              </w:rPr>
              <w:t xml:space="preserve"> </w:t>
            </w:r>
          </w:p>
          <w:p w14:paraId="4422042C" w14:textId="511B7126" w:rsidR="00BF771B" w:rsidRPr="00A95E35" w:rsidRDefault="00A95E35" w:rsidP="00A95E35">
            <w:pPr>
              <w:pStyle w:val="ListParagraph"/>
              <w:numPr>
                <w:ilvl w:val="0"/>
                <w:numId w:val="33"/>
              </w:numPr>
              <w:rPr>
                <w:szCs w:val="24"/>
              </w:rPr>
            </w:pPr>
            <w:r w:rsidRPr="00427FDC">
              <w:rPr>
                <w:b/>
                <w:bCs/>
                <w:szCs w:val="24"/>
              </w:rPr>
              <w:t>Inclusivity</w:t>
            </w:r>
            <w:r w:rsidR="00485ABB" w:rsidRPr="00427FDC">
              <w:rPr>
                <w:b/>
                <w:bCs/>
                <w:szCs w:val="24"/>
              </w:rPr>
              <w:t xml:space="preserve"> relevance</w:t>
            </w:r>
            <w:r w:rsidRPr="00427FDC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P</w:t>
            </w:r>
            <w:r w:rsidR="003710A9" w:rsidRPr="00A95E35">
              <w:rPr>
                <w:szCs w:val="24"/>
              </w:rPr>
              <w:t>rovide</w:t>
            </w:r>
            <w:r>
              <w:rPr>
                <w:szCs w:val="24"/>
              </w:rPr>
              <w:t>s</w:t>
            </w:r>
            <w:r w:rsidR="003710A9" w:rsidRPr="00A95E35">
              <w:rPr>
                <w:szCs w:val="24"/>
              </w:rPr>
              <w:t xml:space="preserve"> t</w:t>
            </w:r>
            <w:r w:rsidR="00BF771B" w:rsidRPr="00A95E35">
              <w:rPr>
                <w:szCs w:val="24"/>
              </w:rPr>
              <w:t xml:space="preserve">he ability to personalize and better support students embarking on research </w:t>
            </w:r>
            <w:proofErr w:type="gramStart"/>
            <w:r w:rsidR="00BF771B" w:rsidRPr="00A95E35">
              <w:rPr>
                <w:szCs w:val="24"/>
              </w:rPr>
              <w:t>projects</w:t>
            </w:r>
            <w:r w:rsidR="00A16541">
              <w:rPr>
                <w:szCs w:val="24"/>
              </w:rPr>
              <w:t>, and</w:t>
            </w:r>
            <w:proofErr w:type="gramEnd"/>
            <w:r w:rsidR="00BF771B" w:rsidRPr="00A95E35">
              <w:rPr>
                <w:szCs w:val="24"/>
              </w:rPr>
              <w:t xml:space="preserve"> </w:t>
            </w:r>
            <w:r w:rsidR="00A16541">
              <w:rPr>
                <w:szCs w:val="24"/>
              </w:rPr>
              <w:t>may</w:t>
            </w:r>
            <w:r w:rsidR="00BF771B" w:rsidRPr="00A95E35">
              <w:rPr>
                <w:szCs w:val="24"/>
              </w:rPr>
              <w:t xml:space="preserve"> </w:t>
            </w:r>
            <w:r w:rsidR="004D1CF5" w:rsidRPr="00A95E35">
              <w:rPr>
                <w:szCs w:val="24"/>
              </w:rPr>
              <w:t>bridge equity gaps across students</w:t>
            </w:r>
            <w:r w:rsidR="00527645">
              <w:rPr>
                <w:szCs w:val="24"/>
              </w:rPr>
              <w:t>.</w:t>
            </w:r>
          </w:p>
          <w:p w14:paraId="70C8B911" w14:textId="77777777" w:rsidR="00F555C7" w:rsidRPr="00097945" w:rsidRDefault="00F555C7"/>
        </w:tc>
      </w:tr>
    </w:tbl>
    <w:p w14:paraId="01059707" w14:textId="77777777" w:rsidR="002176EA" w:rsidRPr="00097945" w:rsidRDefault="002176EA" w:rsidP="002176EA">
      <w:pPr>
        <w:ind w:left="720"/>
        <w:rPr>
          <w:lang w:val="en-IE"/>
        </w:rPr>
      </w:pPr>
    </w:p>
    <w:p w14:paraId="472439E5" w14:textId="1C7D189E" w:rsidR="00F555C7" w:rsidRDefault="00F555C7" w:rsidP="00F555C7">
      <w:pPr>
        <w:rPr>
          <w:b/>
          <w:bCs/>
          <w:lang w:val="en-IE"/>
        </w:rPr>
      </w:pPr>
      <w:r>
        <w:rPr>
          <w:b/>
          <w:bCs/>
          <w:lang w:val="en-IE"/>
        </w:rPr>
        <w:t>Stakeholders</w:t>
      </w:r>
      <w:r w:rsidR="00E762E4">
        <w:rPr>
          <w:b/>
          <w:bCs/>
          <w:lang w:val="en-IE"/>
        </w:rPr>
        <w:t>:</w:t>
      </w:r>
    </w:p>
    <w:p w14:paraId="56CB72C0" w14:textId="25A4A90B" w:rsidR="00FF7CA5" w:rsidRPr="00FF7CA5" w:rsidRDefault="00FF7CA5" w:rsidP="00F555C7">
      <w:pPr>
        <w:rPr>
          <w:lang w:val="en-IE"/>
        </w:rPr>
      </w:pPr>
      <w:r w:rsidRPr="00FF7CA5">
        <w:rPr>
          <w:lang w:val="en-IE"/>
        </w:rPr>
        <w:t xml:space="preserve">List all key stakeholders (internal and external) involved in or impacted by this project 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781"/>
      </w:tblGrid>
      <w:tr w:rsidR="002176EA" w:rsidRPr="00097945" w14:paraId="2A52A900" w14:textId="77777777" w:rsidTr="00EA44EF">
        <w:tc>
          <w:tcPr>
            <w:tcW w:w="9781" w:type="dxa"/>
          </w:tcPr>
          <w:p w14:paraId="0591063B" w14:textId="77777777" w:rsidR="00941E7B" w:rsidRDefault="00941E7B" w:rsidP="00941E7B">
            <w:pPr>
              <w:pStyle w:val="ListParagraph"/>
              <w:numPr>
                <w:ilvl w:val="0"/>
                <w:numId w:val="0"/>
              </w:numPr>
              <w:ind w:left="720"/>
              <w:rPr>
                <w:szCs w:val="24"/>
              </w:rPr>
            </w:pPr>
          </w:p>
          <w:p w14:paraId="2D97043C" w14:textId="1E1D460C" w:rsidR="002176EA" w:rsidRDefault="003710A9" w:rsidP="001E5F12">
            <w:pPr>
              <w:pStyle w:val="ListParagraph"/>
              <w:numPr>
                <w:ilvl w:val="0"/>
                <w:numId w:val="24"/>
              </w:numPr>
              <w:rPr>
                <w:szCs w:val="24"/>
              </w:rPr>
            </w:pPr>
            <w:r w:rsidRPr="001E5F12">
              <w:rPr>
                <w:szCs w:val="24"/>
              </w:rPr>
              <w:t>School of Education</w:t>
            </w:r>
            <w:r w:rsidR="001E5F12">
              <w:rPr>
                <w:szCs w:val="24"/>
              </w:rPr>
              <w:t xml:space="preserve"> </w:t>
            </w:r>
            <w:r w:rsidR="00264C7D">
              <w:rPr>
                <w:szCs w:val="24"/>
              </w:rPr>
              <w:t xml:space="preserve">MSc/PhD </w:t>
            </w:r>
            <w:r w:rsidR="001E5F12">
              <w:rPr>
                <w:szCs w:val="24"/>
              </w:rPr>
              <w:t>staff and students</w:t>
            </w:r>
          </w:p>
          <w:p w14:paraId="5D2167B9" w14:textId="6EC4F25B" w:rsidR="00FE7F8F" w:rsidRPr="00FE7F8F" w:rsidRDefault="00227E98" w:rsidP="00FE7F8F">
            <w:pPr>
              <w:pStyle w:val="ListParagraph"/>
              <w:numPr>
                <w:ilvl w:val="0"/>
                <w:numId w:val="24"/>
              </w:numPr>
              <w:rPr>
                <w:szCs w:val="24"/>
              </w:rPr>
            </w:pPr>
            <w:r>
              <w:rPr>
                <w:szCs w:val="24"/>
              </w:rPr>
              <w:t xml:space="preserve">Trinity </w:t>
            </w:r>
            <w:r w:rsidR="00946FE1">
              <w:rPr>
                <w:szCs w:val="24"/>
              </w:rPr>
              <w:t xml:space="preserve">teachers of Research Methods </w:t>
            </w:r>
            <w:r>
              <w:rPr>
                <w:szCs w:val="24"/>
              </w:rPr>
              <w:t xml:space="preserve">modules </w:t>
            </w:r>
            <w:r w:rsidR="00946FE1">
              <w:rPr>
                <w:szCs w:val="24"/>
              </w:rPr>
              <w:t xml:space="preserve">and </w:t>
            </w:r>
            <w:r w:rsidR="00464023">
              <w:rPr>
                <w:szCs w:val="24"/>
              </w:rPr>
              <w:t>s</w:t>
            </w:r>
            <w:r w:rsidR="00FE7F8F" w:rsidRPr="001E5F12">
              <w:rPr>
                <w:szCs w:val="24"/>
              </w:rPr>
              <w:t>upervisors of MSc and PhD students</w:t>
            </w:r>
            <w:r w:rsidR="00FE7F8F">
              <w:rPr>
                <w:szCs w:val="24"/>
              </w:rPr>
              <w:t xml:space="preserve"> from outside School of Education </w:t>
            </w:r>
          </w:p>
          <w:p w14:paraId="048406B9" w14:textId="34305652" w:rsidR="003710A9" w:rsidRDefault="003710A9" w:rsidP="001E5F12">
            <w:pPr>
              <w:pStyle w:val="ListParagraph"/>
              <w:numPr>
                <w:ilvl w:val="0"/>
                <w:numId w:val="24"/>
              </w:numPr>
              <w:rPr>
                <w:szCs w:val="24"/>
              </w:rPr>
            </w:pPr>
            <w:r w:rsidRPr="001E5F12">
              <w:rPr>
                <w:szCs w:val="24"/>
              </w:rPr>
              <w:t>CHARM-EU</w:t>
            </w:r>
            <w:r w:rsidR="001E5F12">
              <w:rPr>
                <w:szCs w:val="24"/>
              </w:rPr>
              <w:t xml:space="preserve"> </w:t>
            </w:r>
            <w:r w:rsidR="00CC7134">
              <w:rPr>
                <w:szCs w:val="24"/>
              </w:rPr>
              <w:t xml:space="preserve">MSc in Global Challenges for Sustainability </w:t>
            </w:r>
            <w:r w:rsidR="001E5F12">
              <w:rPr>
                <w:szCs w:val="24"/>
              </w:rPr>
              <w:t xml:space="preserve">staff and students </w:t>
            </w:r>
            <w:r w:rsidR="00CC7134">
              <w:rPr>
                <w:szCs w:val="24"/>
              </w:rPr>
              <w:t>(pending CHARM-EU Academic Council Approval)</w:t>
            </w:r>
          </w:p>
          <w:p w14:paraId="15172E50" w14:textId="49A46A20" w:rsidR="001D6CB4" w:rsidRPr="001E5F12" w:rsidRDefault="001D6CB4" w:rsidP="001E5F12">
            <w:pPr>
              <w:pStyle w:val="ListParagraph"/>
              <w:numPr>
                <w:ilvl w:val="0"/>
                <w:numId w:val="24"/>
              </w:numPr>
              <w:rPr>
                <w:szCs w:val="24"/>
              </w:rPr>
            </w:pPr>
            <w:r w:rsidRPr="001E5F12">
              <w:rPr>
                <w:szCs w:val="24"/>
              </w:rPr>
              <w:t>IT Services</w:t>
            </w:r>
          </w:p>
          <w:p w14:paraId="4D7382CF" w14:textId="5AD58D9F" w:rsidR="00D816AE" w:rsidRPr="00EE2626" w:rsidRDefault="004D23A4" w:rsidP="00EE2626">
            <w:pPr>
              <w:pStyle w:val="ListParagraph"/>
              <w:numPr>
                <w:ilvl w:val="0"/>
                <w:numId w:val="24"/>
              </w:numPr>
              <w:rPr>
                <w:szCs w:val="24"/>
              </w:rPr>
            </w:pPr>
            <w:r>
              <w:rPr>
                <w:szCs w:val="24"/>
              </w:rPr>
              <w:t>AI Platform provider</w:t>
            </w:r>
            <w:r w:rsidR="00125006">
              <w:rPr>
                <w:szCs w:val="24"/>
              </w:rPr>
              <w:t xml:space="preserve"> (TBD)</w:t>
            </w:r>
          </w:p>
          <w:p w14:paraId="102303BA" w14:textId="77777777" w:rsidR="00F555C7" w:rsidRPr="00097945" w:rsidRDefault="00F555C7"/>
        </w:tc>
      </w:tr>
    </w:tbl>
    <w:p w14:paraId="402A21D8" w14:textId="77777777" w:rsidR="002176EA" w:rsidRPr="00097945" w:rsidRDefault="002176EA" w:rsidP="002176EA">
      <w:pPr>
        <w:ind w:left="720"/>
        <w:rPr>
          <w:lang w:val="en-IE"/>
        </w:rPr>
      </w:pPr>
    </w:p>
    <w:p w14:paraId="6148E47E" w14:textId="596BDD79" w:rsidR="00F555C7" w:rsidRPr="00F555C7" w:rsidRDefault="00F555C7" w:rsidP="00F555C7">
      <w:pPr>
        <w:rPr>
          <w:b/>
          <w:bCs/>
          <w:color w:val="auto"/>
          <w:szCs w:val="24"/>
          <w:lang w:val="en-IE"/>
        </w:rPr>
      </w:pPr>
      <w:r w:rsidRPr="00F555C7">
        <w:rPr>
          <w:b/>
          <w:bCs/>
          <w:color w:val="auto"/>
          <w:szCs w:val="24"/>
          <w:lang w:val="en-IE"/>
        </w:rPr>
        <w:t>Project Scope Statement</w:t>
      </w:r>
      <w:r w:rsidR="00E762E4">
        <w:rPr>
          <w:b/>
          <w:bCs/>
          <w:color w:val="auto"/>
          <w:szCs w:val="24"/>
          <w:lang w:val="en-IE"/>
        </w:rPr>
        <w:t>:</w:t>
      </w:r>
      <w:r w:rsidR="001F4CAC">
        <w:rPr>
          <w:b/>
          <w:bCs/>
          <w:color w:val="auto"/>
          <w:szCs w:val="24"/>
          <w:lang w:val="en-IE"/>
        </w:rPr>
        <w:t xml:space="preserve"> </w:t>
      </w:r>
      <w:r w:rsidR="00FF7CA5" w:rsidRPr="00FF7CA5">
        <w:rPr>
          <w:color w:val="auto"/>
          <w:szCs w:val="24"/>
          <w:lang w:val="en-IE"/>
        </w:rPr>
        <w:t>Clearly define what the project includes</w:t>
      </w:r>
      <w:r w:rsidR="00FF7CA5">
        <w:rPr>
          <w:b/>
          <w:bCs/>
          <w:color w:val="auto"/>
          <w:szCs w:val="24"/>
          <w:lang w:val="en-IE"/>
        </w:rPr>
        <w:t xml:space="preserve"> </w:t>
      </w:r>
      <w:r w:rsidR="001F4CAC" w:rsidRPr="00801663">
        <w:rPr>
          <w:color w:val="auto"/>
          <w:szCs w:val="24"/>
          <w:lang w:val="en-IE"/>
        </w:rPr>
        <w:t>(max 250 words)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781"/>
      </w:tblGrid>
      <w:tr w:rsidR="002176EA" w:rsidRPr="00097945" w14:paraId="7AF02F53" w14:textId="77777777" w:rsidTr="00EA44EF">
        <w:tc>
          <w:tcPr>
            <w:tcW w:w="9781" w:type="dxa"/>
          </w:tcPr>
          <w:p w14:paraId="10997D5F" w14:textId="58D0BFAF" w:rsidR="00A638D6" w:rsidRDefault="001D2464">
            <w:r>
              <w:t>The</w:t>
            </w:r>
            <w:r w:rsidR="00420C47">
              <w:t xml:space="preserve">se </w:t>
            </w:r>
            <w:r>
              <w:t>activities are</w:t>
            </w:r>
            <w:r w:rsidR="00420C47">
              <w:t xml:space="preserve"> within the scope of this project</w:t>
            </w:r>
            <w:r w:rsidR="00193EE2">
              <w:t xml:space="preserve"> to develop an AI chatbot </w:t>
            </w:r>
            <w:r w:rsidR="008A753B">
              <w:t>for</w:t>
            </w:r>
            <w:r w:rsidR="00193EE2">
              <w:t xml:space="preserve"> support</w:t>
            </w:r>
            <w:r w:rsidR="008A753B">
              <w:t>ing</w:t>
            </w:r>
            <w:r w:rsidR="00193EE2">
              <w:t xml:space="preserve"> MSc/PhD student </w:t>
            </w:r>
            <w:r w:rsidR="001644ED">
              <w:t>knowledge</w:t>
            </w:r>
            <w:r w:rsidR="00193EE2">
              <w:t>, reflection, comparison</w:t>
            </w:r>
            <w:r w:rsidR="001644ED">
              <w:t>,</w:t>
            </w:r>
            <w:r w:rsidR="00193EE2">
              <w:t xml:space="preserve"> and selection of </w:t>
            </w:r>
            <w:r w:rsidR="00DF0FB4">
              <w:t>Research Methods</w:t>
            </w:r>
            <w:r w:rsidR="00420C47">
              <w:t>:</w:t>
            </w:r>
          </w:p>
          <w:p w14:paraId="627E4DEA" w14:textId="77777777" w:rsidR="00420C47" w:rsidRDefault="00420C47"/>
          <w:p w14:paraId="0EB2B659" w14:textId="1EA1234E" w:rsidR="000A2315" w:rsidRDefault="00C20966" w:rsidP="000A2315">
            <w:pPr>
              <w:pStyle w:val="ListParagraph"/>
              <w:numPr>
                <w:ilvl w:val="0"/>
                <w:numId w:val="29"/>
              </w:numPr>
              <w:rPr>
                <w:szCs w:val="24"/>
              </w:rPr>
            </w:pPr>
            <w:r>
              <w:rPr>
                <w:szCs w:val="24"/>
              </w:rPr>
              <w:t xml:space="preserve">Narrative </w:t>
            </w:r>
            <w:r w:rsidR="000A2315">
              <w:rPr>
                <w:szCs w:val="24"/>
              </w:rPr>
              <w:t xml:space="preserve">review of educational chatbots, dialogic pedagogy, and </w:t>
            </w:r>
            <w:r w:rsidR="00DF0FB4">
              <w:rPr>
                <w:szCs w:val="24"/>
              </w:rPr>
              <w:t>Research Methods</w:t>
            </w:r>
            <w:r w:rsidR="000A2315">
              <w:rPr>
                <w:szCs w:val="24"/>
              </w:rPr>
              <w:t xml:space="preserve"> supervisory practices</w:t>
            </w:r>
            <w:r w:rsidR="00682A8B">
              <w:rPr>
                <w:szCs w:val="24"/>
              </w:rPr>
              <w:t xml:space="preserve"> to inform AI chatbot design</w:t>
            </w:r>
            <w:r w:rsidR="000A2315">
              <w:rPr>
                <w:szCs w:val="24"/>
              </w:rPr>
              <w:t xml:space="preserve">.  </w:t>
            </w:r>
          </w:p>
          <w:p w14:paraId="1937D9FE" w14:textId="302C2412" w:rsidR="000A2315" w:rsidRPr="000A2315" w:rsidRDefault="00317F13" w:rsidP="000A2315">
            <w:pPr>
              <w:pStyle w:val="ListParagraph"/>
              <w:numPr>
                <w:ilvl w:val="0"/>
                <w:numId w:val="29"/>
              </w:numPr>
              <w:rPr>
                <w:szCs w:val="24"/>
              </w:rPr>
            </w:pPr>
            <w:r>
              <w:rPr>
                <w:szCs w:val="24"/>
              </w:rPr>
              <w:t>Engagement with</w:t>
            </w:r>
            <w:r w:rsidR="000A2315">
              <w:rPr>
                <w:szCs w:val="24"/>
              </w:rPr>
              <w:t xml:space="preserve"> MSc/PhD students and supervisors to co-design conversation flow</w:t>
            </w:r>
            <w:r w:rsidR="00682A8B">
              <w:rPr>
                <w:szCs w:val="24"/>
              </w:rPr>
              <w:t xml:space="preserve"> </w:t>
            </w:r>
            <w:r w:rsidR="002D0F76">
              <w:rPr>
                <w:szCs w:val="24"/>
              </w:rPr>
              <w:t xml:space="preserve">based on non-instrumental dialogic pedagogy </w:t>
            </w:r>
            <w:r w:rsidR="00682A8B">
              <w:rPr>
                <w:szCs w:val="24"/>
              </w:rPr>
              <w:t>to inform AI chatbot design</w:t>
            </w:r>
            <w:r w:rsidR="000A2315">
              <w:rPr>
                <w:szCs w:val="24"/>
              </w:rPr>
              <w:t>.</w:t>
            </w:r>
          </w:p>
          <w:p w14:paraId="0F9F6C7E" w14:textId="006A0ECA" w:rsidR="00135337" w:rsidRPr="00280E8C" w:rsidRDefault="000A2315" w:rsidP="00280E8C">
            <w:pPr>
              <w:pStyle w:val="ListParagraph"/>
              <w:numPr>
                <w:ilvl w:val="0"/>
                <w:numId w:val="29"/>
              </w:numPr>
              <w:rPr>
                <w:szCs w:val="24"/>
              </w:rPr>
            </w:pPr>
            <w:r>
              <w:rPr>
                <w:szCs w:val="24"/>
              </w:rPr>
              <w:t>Identification and i</w:t>
            </w:r>
            <w:r w:rsidR="00233D20">
              <w:rPr>
                <w:szCs w:val="24"/>
              </w:rPr>
              <w:t xml:space="preserve">ntegration of open access publications on </w:t>
            </w:r>
            <w:r w:rsidR="00DF0FB4">
              <w:rPr>
                <w:szCs w:val="24"/>
              </w:rPr>
              <w:t>Research Methods</w:t>
            </w:r>
            <w:r w:rsidR="00280E8C">
              <w:rPr>
                <w:szCs w:val="24"/>
              </w:rPr>
              <w:t>,</w:t>
            </w:r>
            <w:r w:rsidR="00135337">
              <w:rPr>
                <w:szCs w:val="24"/>
              </w:rPr>
              <w:t xml:space="preserve"> initially within the field of Education</w:t>
            </w:r>
            <w:r w:rsidR="00280E8C">
              <w:rPr>
                <w:szCs w:val="24"/>
              </w:rPr>
              <w:t>,</w:t>
            </w:r>
            <w:r w:rsidR="00233D20">
              <w:rPr>
                <w:szCs w:val="24"/>
              </w:rPr>
              <w:t xml:space="preserve"> for R</w:t>
            </w:r>
            <w:r w:rsidR="006C08C1">
              <w:rPr>
                <w:szCs w:val="24"/>
              </w:rPr>
              <w:t>etrieval Augmented Generation</w:t>
            </w:r>
            <w:r w:rsidR="00682A8B">
              <w:rPr>
                <w:szCs w:val="24"/>
              </w:rPr>
              <w:t xml:space="preserve"> within the AI chatbot</w:t>
            </w:r>
            <w:r w:rsidR="006C08C1">
              <w:rPr>
                <w:szCs w:val="24"/>
              </w:rPr>
              <w:t>.</w:t>
            </w:r>
          </w:p>
          <w:p w14:paraId="48B69E4B" w14:textId="24394A83" w:rsidR="00847673" w:rsidRPr="00847673" w:rsidRDefault="00847673" w:rsidP="00847673">
            <w:pPr>
              <w:pStyle w:val="ListParagraph"/>
              <w:numPr>
                <w:ilvl w:val="0"/>
                <w:numId w:val="29"/>
              </w:numPr>
              <w:rPr>
                <w:szCs w:val="24"/>
              </w:rPr>
            </w:pPr>
            <w:r>
              <w:rPr>
                <w:szCs w:val="24"/>
              </w:rPr>
              <w:t>Gaining ethical approval from the School of Education for research purposes.</w:t>
            </w:r>
          </w:p>
          <w:p w14:paraId="20BA6F6B" w14:textId="24B51CB0" w:rsidR="000A2315" w:rsidRDefault="00DD7BC9" w:rsidP="0026789F">
            <w:pPr>
              <w:pStyle w:val="ListParagraph"/>
              <w:numPr>
                <w:ilvl w:val="0"/>
                <w:numId w:val="29"/>
              </w:numPr>
              <w:rPr>
                <w:szCs w:val="24"/>
              </w:rPr>
            </w:pPr>
            <w:r>
              <w:rPr>
                <w:szCs w:val="24"/>
              </w:rPr>
              <w:t>Reporting</w:t>
            </w:r>
            <w:r w:rsidR="000A2315">
              <w:rPr>
                <w:szCs w:val="24"/>
              </w:rPr>
              <w:t xml:space="preserve"> of technical </w:t>
            </w:r>
            <w:r>
              <w:rPr>
                <w:szCs w:val="24"/>
              </w:rPr>
              <w:t xml:space="preserve">and institutional </w:t>
            </w:r>
            <w:r w:rsidR="000A2315">
              <w:rPr>
                <w:szCs w:val="24"/>
              </w:rPr>
              <w:t>requirements for the AI chatbot</w:t>
            </w:r>
            <w:r w:rsidR="00085103">
              <w:rPr>
                <w:szCs w:val="24"/>
              </w:rPr>
              <w:t xml:space="preserve"> including GDPR and </w:t>
            </w:r>
            <w:r w:rsidR="00025A40">
              <w:rPr>
                <w:szCs w:val="24"/>
              </w:rPr>
              <w:t>information sharing guidance for students</w:t>
            </w:r>
            <w:r w:rsidR="00ED1F07">
              <w:rPr>
                <w:szCs w:val="24"/>
              </w:rPr>
              <w:t xml:space="preserve"> (i.e. avoiding personal or sensitive data)</w:t>
            </w:r>
            <w:r w:rsidR="00193EE2">
              <w:rPr>
                <w:szCs w:val="24"/>
              </w:rPr>
              <w:t>.</w:t>
            </w:r>
            <w:r w:rsidR="00EB61F8">
              <w:rPr>
                <w:szCs w:val="24"/>
              </w:rPr>
              <w:t xml:space="preserve"> </w:t>
            </w:r>
          </w:p>
          <w:p w14:paraId="7B279B7C" w14:textId="49D95724" w:rsidR="00AE5D67" w:rsidRPr="00AE5D67" w:rsidRDefault="00AE5D67" w:rsidP="00AE5D67">
            <w:pPr>
              <w:pStyle w:val="ListParagraph"/>
              <w:numPr>
                <w:ilvl w:val="0"/>
                <w:numId w:val="29"/>
              </w:numPr>
              <w:rPr>
                <w:szCs w:val="24"/>
              </w:rPr>
            </w:pPr>
            <w:r>
              <w:rPr>
                <w:szCs w:val="24"/>
              </w:rPr>
              <w:lastRenderedPageBreak/>
              <w:t>Identification, review, and selection of AI platforms that align with technical and institutional requirements</w:t>
            </w:r>
            <w:r w:rsidR="00E92082">
              <w:rPr>
                <w:szCs w:val="24"/>
              </w:rPr>
              <w:t>.</w:t>
            </w:r>
          </w:p>
          <w:p w14:paraId="6313CF6C" w14:textId="1149A50A" w:rsidR="00CA5BD8" w:rsidRDefault="00CA5BD8" w:rsidP="000A2315">
            <w:pPr>
              <w:pStyle w:val="ListParagraph"/>
              <w:numPr>
                <w:ilvl w:val="0"/>
                <w:numId w:val="29"/>
              </w:numPr>
              <w:rPr>
                <w:szCs w:val="24"/>
              </w:rPr>
            </w:pPr>
            <w:r>
              <w:rPr>
                <w:szCs w:val="24"/>
              </w:rPr>
              <w:t>Design and development of AI chatbot</w:t>
            </w:r>
            <w:r w:rsidR="00E92082">
              <w:rPr>
                <w:szCs w:val="24"/>
              </w:rPr>
              <w:t xml:space="preserve"> in selected AI platform</w:t>
            </w:r>
            <w:r w:rsidR="00DB53A7">
              <w:rPr>
                <w:szCs w:val="24"/>
              </w:rPr>
              <w:t xml:space="preserve"> </w:t>
            </w:r>
            <w:r w:rsidR="004A2CDD">
              <w:rPr>
                <w:szCs w:val="24"/>
              </w:rPr>
              <w:t xml:space="preserve">including </w:t>
            </w:r>
            <w:r w:rsidR="00DB53A7">
              <w:rPr>
                <w:szCs w:val="24"/>
              </w:rPr>
              <w:t xml:space="preserve">conversation design, </w:t>
            </w:r>
            <w:r w:rsidR="003F4F3F">
              <w:rPr>
                <w:szCs w:val="24"/>
              </w:rPr>
              <w:t xml:space="preserve">dialogue management, </w:t>
            </w:r>
            <w:r w:rsidR="00D52DC7">
              <w:rPr>
                <w:szCs w:val="24"/>
              </w:rPr>
              <w:t>open access content</w:t>
            </w:r>
            <w:r w:rsidR="00F30E7B">
              <w:rPr>
                <w:szCs w:val="24"/>
              </w:rPr>
              <w:t xml:space="preserve"> integration</w:t>
            </w:r>
            <w:r w:rsidR="00D52DC7">
              <w:rPr>
                <w:szCs w:val="24"/>
              </w:rPr>
              <w:t xml:space="preserve">, </w:t>
            </w:r>
            <w:r w:rsidR="007E66C3">
              <w:rPr>
                <w:szCs w:val="24"/>
              </w:rPr>
              <w:t xml:space="preserve">configuration of </w:t>
            </w:r>
            <w:r w:rsidR="00D52DC7">
              <w:rPr>
                <w:szCs w:val="24"/>
              </w:rPr>
              <w:t xml:space="preserve">response </w:t>
            </w:r>
            <w:r w:rsidR="004A2CDD">
              <w:rPr>
                <w:szCs w:val="24"/>
              </w:rPr>
              <w:t>generation</w:t>
            </w:r>
            <w:r w:rsidR="00D52DC7">
              <w:rPr>
                <w:szCs w:val="24"/>
              </w:rPr>
              <w:t>, user interface</w:t>
            </w:r>
            <w:r w:rsidR="006A79F5">
              <w:rPr>
                <w:szCs w:val="24"/>
              </w:rPr>
              <w:t xml:space="preserve">, </w:t>
            </w:r>
            <w:r w:rsidR="00A72986">
              <w:rPr>
                <w:szCs w:val="24"/>
              </w:rPr>
              <w:t xml:space="preserve">security considerations, red flag handling, </w:t>
            </w:r>
            <w:r w:rsidR="00ED1F07">
              <w:rPr>
                <w:szCs w:val="24"/>
              </w:rPr>
              <w:t xml:space="preserve">data sharing policy, </w:t>
            </w:r>
            <w:r w:rsidR="001A3450">
              <w:rPr>
                <w:szCs w:val="24"/>
              </w:rPr>
              <w:t xml:space="preserve">and </w:t>
            </w:r>
            <w:proofErr w:type="gramStart"/>
            <w:r w:rsidR="006A79F5">
              <w:rPr>
                <w:szCs w:val="24"/>
              </w:rPr>
              <w:t>back end</w:t>
            </w:r>
            <w:proofErr w:type="gramEnd"/>
            <w:r w:rsidR="006A79F5">
              <w:rPr>
                <w:szCs w:val="24"/>
              </w:rPr>
              <w:t xml:space="preserve"> logs for evaluation</w:t>
            </w:r>
            <w:r w:rsidR="00D52DC7">
              <w:rPr>
                <w:szCs w:val="24"/>
              </w:rPr>
              <w:t xml:space="preserve">. </w:t>
            </w:r>
            <w:r>
              <w:rPr>
                <w:szCs w:val="24"/>
              </w:rPr>
              <w:t xml:space="preserve"> </w:t>
            </w:r>
          </w:p>
          <w:p w14:paraId="48AF7760" w14:textId="61EBF1F8" w:rsidR="00606526" w:rsidRPr="00606526" w:rsidRDefault="00606526" w:rsidP="00606526">
            <w:pPr>
              <w:pStyle w:val="ListParagraph"/>
              <w:numPr>
                <w:ilvl w:val="0"/>
                <w:numId w:val="29"/>
              </w:numPr>
              <w:rPr>
                <w:szCs w:val="24"/>
              </w:rPr>
            </w:pPr>
            <w:r>
              <w:rPr>
                <w:szCs w:val="24"/>
              </w:rPr>
              <w:t xml:space="preserve">Development and implementation of evaluation materials to determine satisfaction, effectiveness and other contextual factors derived from the </w:t>
            </w:r>
            <w:r w:rsidR="00C20966">
              <w:rPr>
                <w:szCs w:val="24"/>
              </w:rPr>
              <w:t xml:space="preserve">narrative </w:t>
            </w:r>
            <w:r>
              <w:rPr>
                <w:szCs w:val="24"/>
              </w:rPr>
              <w:t>review (e.g. interview schedules, survey)</w:t>
            </w:r>
          </w:p>
          <w:p w14:paraId="3FEEFE73" w14:textId="0751596C" w:rsidR="00883BE8" w:rsidRDefault="00E92082" w:rsidP="0026789F">
            <w:pPr>
              <w:pStyle w:val="ListParagraph"/>
              <w:numPr>
                <w:ilvl w:val="0"/>
                <w:numId w:val="29"/>
              </w:numPr>
              <w:rPr>
                <w:szCs w:val="24"/>
              </w:rPr>
            </w:pPr>
            <w:r>
              <w:rPr>
                <w:szCs w:val="24"/>
              </w:rPr>
              <w:t>Implementation</w:t>
            </w:r>
            <w:r w:rsidR="00DC6C77">
              <w:rPr>
                <w:szCs w:val="24"/>
              </w:rPr>
              <w:t xml:space="preserve"> </w:t>
            </w:r>
            <w:r w:rsidR="00806650">
              <w:rPr>
                <w:szCs w:val="24"/>
              </w:rPr>
              <w:t xml:space="preserve">and evaluation </w:t>
            </w:r>
            <w:r w:rsidR="00DC6C77">
              <w:rPr>
                <w:szCs w:val="24"/>
              </w:rPr>
              <w:t>of initial prototype</w:t>
            </w:r>
            <w:r w:rsidR="00883BE8">
              <w:rPr>
                <w:szCs w:val="24"/>
              </w:rPr>
              <w:t xml:space="preserve"> and identifying </w:t>
            </w:r>
            <w:r w:rsidR="007A0F4F">
              <w:rPr>
                <w:szCs w:val="24"/>
              </w:rPr>
              <w:t>refinements based on feedback.</w:t>
            </w:r>
            <w:r w:rsidR="007421BA">
              <w:rPr>
                <w:szCs w:val="24"/>
              </w:rPr>
              <w:t xml:space="preserve"> </w:t>
            </w:r>
            <w:r w:rsidR="00DC6C77">
              <w:rPr>
                <w:szCs w:val="24"/>
              </w:rPr>
              <w:t xml:space="preserve"> </w:t>
            </w:r>
          </w:p>
          <w:p w14:paraId="0C903C5D" w14:textId="2529C2B9" w:rsidR="00DC6C77" w:rsidRDefault="007421BA" w:rsidP="0026789F">
            <w:pPr>
              <w:pStyle w:val="ListParagraph"/>
              <w:numPr>
                <w:ilvl w:val="0"/>
                <w:numId w:val="29"/>
              </w:numPr>
              <w:rPr>
                <w:szCs w:val="24"/>
              </w:rPr>
            </w:pPr>
            <w:r>
              <w:rPr>
                <w:szCs w:val="24"/>
              </w:rPr>
              <w:t xml:space="preserve">Implementation </w:t>
            </w:r>
            <w:r w:rsidR="00806650">
              <w:rPr>
                <w:szCs w:val="24"/>
              </w:rPr>
              <w:t xml:space="preserve">and evaluation </w:t>
            </w:r>
            <w:r>
              <w:rPr>
                <w:szCs w:val="24"/>
              </w:rPr>
              <w:t>of t</w:t>
            </w:r>
            <w:r w:rsidR="00DC6C77">
              <w:rPr>
                <w:szCs w:val="24"/>
              </w:rPr>
              <w:t xml:space="preserve">wo pilot implementations with </w:t>
            </w:r>
            <w:r w:rsidR="00494E16">
              <w:rPr>
                <w:szCs w:val="24"/>
              </w:rPr>
              <w:t xml:space="preserve">overall </w:t>
            </w:r>
            <w:r w:rsidR="00227E98">
              <w:rPr>
                <w:szCs w:val="24"/>
              </w:rPr>
              <w:t xml:space="preserve">20 </w:t>
            </w:r>
            <w:r w:rsidR="00DC6C77">
              <w:rPr>
                <w:szCs w:val="24"/>
              </w:rPr>
              <w:t xml:space="preserve">students and </w:t>
            </w:r>
            <w:r w:rsidR="00227E98">
              <w:rPr>
                <w:szCs w:val="24"/>
              </w:rPr>
              <w:t xml:space="preserve">their </w:t>
            </w:r>
            <w:r w:rsidR="00DC6C77">
              <w:rPr>
                <w:szCs w:val="24"/>
              </w:rPr>
              <w:t>supervisors</w:t>
            </w:r>
            <w:r w:rsidR="00227E98">
              <w:rPr>
                <w:szCs w:val="24"/>
              </w:rPr>
              <w:t>/teachers</w:t>
            </w:r>
            <w:r w:rsidR="00CC6D7C">
              <w:rPr>
                <w:szCs w:val="24"/>
              </w:rPr>
              <w:t xml:space="preserve"> integrating iterative feedback after each pilot. </w:t>
            </w:r>
          </w:p>
          <w:p w14:paraId="4EECBEB1" w14:textId="7ABE4ED2" w:rsidR="00606526" w:rsidRDefault="00606526" w:rsidP="0026789F">
            <w:pPr>
              <w:pStyle w:val="ListParagraph"/>
              <w:numPr>
                <w:ilvl w:val="0"/>
                <w:numId w:val="29"/>
              </w:numPr>
              <w:rPr>
                <w:szCs w:val="24"/>
              </w:rPr>
            </w:pPr>
            <w:r>
              <w:rPr>
                <w:szCs w:val="24"/>
              </w:rPr>
              <w:t>Hosting of three online workshops with</w:t>
            </w:r>
            <w:r w:rsidR="003E17D5">
              <w:rPr>
                <w:szCs w:val="24"/>
              </w:rPr>
              <w:t xml:space="preserve"> Research Methods module coordinators across Trinity post-delivery of the chatbot to ascertain scalability needs. </w:t>
            </w:r>
          </w:p>
          <w:p w14:paraId="0C7FDF47" w14:textId="09C8D28D" w:rsidR="00DC6C77" w:rsidRDefault="00DC6C77" w:rsidP="0026789F">
            <w:pPr>
              <w:pStyle w:val="ListParagraph"/>
              <w:numPr>
                <w:ilvl w:val="0"/>
                <w:numId w:val="29"/>
              </w:numPr>
              <w:rPr>
                <w:szCs w:val="24"/>
              </w:rPr>
            </w:pPr>
            <w:r>
              <w:rPr>
                <w:szCs w:val="24"/>
              </w:rPr>
              <w:t xml:space="preserve">Analysis and reporting of evaluation. </w:t>
            </w:r>
          </w:p>
          <w:p w14:paraId="50941CF5" w14:textId="77777777" w:rsidR="00420C47" w:rsidRDefault="00420C47"/>
          <w:p w14:paraId="359DB9CF" w14:textId="33737A0E" w:rsidR="00420C47" w:rsidRDefault="00420C47">
            <w:r>
              <w:t>Out of scope</w:t>
            </w:r>
            <w:r w:rsidR="006708EC">
              <w:t xml:space="preserve"> activities</w:t>
            </w:r>
            <w:r>
              <w:t xml:space="preserve"> include:</w:t>
            </w:r>
          </w:p>
          <w:p w14:paraId="5AAC634F" w14:textId="701E3EEE" w:rsidR="00420C47" w:rsidRDefault="00D8242C" w:rsidP="0026789F">
            <w:pPr>
              <w:pStyle w:val="ListParagraph"/>
              <w:numPr>
                <w:ilvl w:val="0"/>
                <w:numId w:val="29"/>
              </w:numPr>
              <w:rPr>
                <w:szCs w:val="24"/>
              </w:rPr>
            </w:pPr>
            <w:r>
              <w:rPr>
                <w:szCs w:val="24"/>
              </w:rPr>
              <w:t>Direct replacement of supervision activities with Trinity students</w:t>
            </w:r>
            <w:r w:rsidR="006708EC">
              <w:rPr>
                <w:szCs w:val="24"/>
              </w:rPr>
              <w:t>.</w:t>
            </w:r>
          </w:p>
          <w:p w14:paraId="0D770B6C" w14:textId="61B22A70" w:rsidR="00D8242C" w:rsidRPr="005261C2" w:rsidRDefault="00D8242C" w:rsidP="0026789F">
            <w:pPr>
              <w:pStyle w:val="ListParagraph"/>
              <w:numPr>
                <w:ilvl w:val="0"/>
                <w:numId w:val="29"/>
              </w:numPr>
              <w:rPr>
                <w:szCs w:val="24"/>
              </w:rPr>
            </w:pPr>
            <w:r>
              <w:rPr>
                <w:szCs w:val="24"/>
              </w:rPr>
              <w:t xml:space="preserve">Use of </w:t>
            </w:r>
            <w:r w:rsidRPr="005261C2">
              <w:rPr>
                <w:szCs w:val="24"/>
              </w:rPr>
              <w:t xml:space="preserve">private data </w:t>
            </w:r>
            <w:r w:rsidR="00D77F03" w:rsidRPr="005261C2">
              <w:rPr>
                <w:szCs w:val="24"/>
              </w:rPr>
              <w:t>for fine tuning</w:t>
            </w:r>
            <w:r w:rsidR="006708EC" w:rsidRPr="005261C2">
              <w:rPr>
                <w:szCs w:val="24"/>
              </w:rPr>
              <w:t>, training or retrieval.</w:t>
            </w:r>
          </w:p>
          <w:p w14:paraId="1AD7D0AF" w14:textId="352D8AB0" w:rsidR="008F1D85" w:rsidRPr="005261C2" w:rsidRDefault="008F1D85" w:rsidP="0026789F">
            <w:pPr>
              <w:pStyle w:val="ListParagraph"/>
              <w:numPr>
                <w:ilvl w:val="0"/>
                <w:numId w:val="29"/>
              </w:numPr>
              <w:rPr>
                <w:szCs w:val="24"/>
              </w:rPr>
            </w:pPr>
            <w:r w:rsidRPr="005261C2">
              <w:rPr>
                <w:szCs w:val="24"/>
              </w:rPr>
              <w:t xml:space="preserve">Institution-wide deployment. </w:t>
            </w:r>
            <w:r w:rsidR="005261C2" w:rsidRPr="00F550B3">
              <w:rPr>
                <w:szCs w:val="24"/>
              </w:rPr>
              <w:t xml:space="preserve">The implementation of the chatbot </w:t>
            </w:r>
            <w:r w:rsidRPr="00F550B3">
              <w:rPr>
                <w:szCs w:val="24"/>
              </w:rPr>
              <w:t xml:space="preserve">will be limited to </w:t>
            </w:r>
            <w:r w:rsidR="00E754A8" w:rsidRPr="00F550B3">
              <w:rPr>
                <w:szCs w:val="24"/>
              </w:rPr>
              <w:t>the School of Education</w:t>
            </w:r>
            <w:r w:rsidR="005261C2">
              <w:rPr>
                <w:szCs w:val="24"/>
              </w:rPr>
              <w:t xml:space="preserve"> and CHARM-EU students (pending approval)</w:t>
            </w:r>
            <w:r w:rsidRPr="00F550B3">
              <w:rPr>
                <w:szCs w:val="24"/>
              </w:rPr>
              <w:t>.</w:t>
            </w:r>
            <w:r w:rsidRPr="005261C2">
              <w:rPr>
                <w:szCs w:val="24"/>
              </w:rPr>
              <w:t xml:space="preserve"> </w:t>
            </w:r>
          </w:p>
          <w:p w14:paraId="450AC638" w14:textId="10B61F0D" w:rsidR="00280E8C" w:rsidRPr="005261C2" w:rsidRDefault="00DF0FB4" w:rsidP="0026789F">
            <w:pPr>
              <w:pStyle w:val="ListParagraph"/>
              <w:numPr>
                <w:ilvl w:val="0"/>
                <w:numId w:val="29"/>
              </w:numPr>
              <w:rPr>
                <w:szCs w:val="24"/>
              </w:rPr>
            </w:pPr>
            <w:r w:rsidRPr="005261C2">
              <w:rPr>
                <w:szCs w:val="24"/>
              </w:rPr>
              <w:t>Research Methods</w:t>
            </w:r>
            <w:r w:rsidR="00280E8C" w:rsidRPr="005261C2">
              <w:rPr>
                <w:szCs w:val="24"/>
              </w:rPr>
              <w:t xml:space="preserve"> resources outside of the initial pilot discipline</w:t>
            </w:r>
            <w:r w:rsidR="005966D4" w:rsidRPr="005261C2">
              <w:rPr>
                <w:szCs w:val="24"/>
              </w:rPr>
              <w:t>s</w:t>
            </w:r>
            <w:r w:rsidR="00280E8C" w:rsidRPr="005261C2">
              <w:rPr>
                <w:szCs w:val="24"/>
              </w:rPr>
              <w:t xml:space="preserve"> of </w:t>
            </w:r>
            <w:r w:rsidR="00280E8C" w:rsidRPr="00F550B3">
              <w:rPr>
                <w:szCs w:val="24"/>
              </w:rPr>
              <w:t>Education</w:t>
            </w:r>
            <w:r w:rsidR="005966D4" w:rsidRPr="00F550B3">
              <w:rPr>
                <w:szCs w:val="24"/>
              </w:rPr>
              <w:t xml:space="preserve"> and </w:t>
            </w:r>
            <w:r w:rsidR="00C12689" w:rsidRPr="00F550B3">
              <w:rPr>
                <w:szCs w:val="24"/>
              </w:rPr>
              <w:t>CHARM-EU</w:t>
            </w:r>
            <w:r w:rsidR="00280E8C" w:rsidRPr="00F550B3">
              <w:rPr>
                <w:szCs w:val="24"/>
              </w:rPr>
              <w:t>.</w:t>
            </w:r>
            <w:r w:rsidR="00280E8C" w:rsidRPr="005261C2">
              <w:rPr>
                <w:szCs w:val="24"/>
              </w:rPr>
              <w:t xml:space="preserve"> </w:t>
            </w:r>
          </w:p>
          <w:p w14:paraId="485B8AFF" w14:textId="77777777" w:rsidR="00F555C7" w:rsidRPr="00097945" w:rsidRDefault="00F555C7" w:rsidP="00E158AF"/>
        </w:tc>
      </w:tr>
    </w:tbl>
    <w:p w14:paraId="6B54896C" w14:textId="77777777" w:rsidR="002176EA" w:rsidRPr="00097945" w:rsidRDefault="002176EA" w:rsidP="002176EA">
      <w:pPr>
        <w:rPr>
          <w:b/>
          <w:bCs/>
          <w:lang w:val="en-IE"/>
        </w:rPr>
      </w:pPr>
    </w:p>
    <w:p w14:paraId="77DE40F8" w14:textId="3536632A" w:rsidR="00F555C7" w:rsidRPr="00097945" w:rsidRDefault="00F555C7" w:rsidP="00F555C7">
      <w:pPr>
        <w:rPr>
          <w:b/>
          <w:bCs/>
          <w:lang w:val="en-IE"/>
        </w:rPr>
      </w:pPr>
      <w:r>
        <w:rPr>
          <w:b/>
          <w:bCs/>
          <w:lang w:val="en-IE"/>
        </w:rPr>
        <w:t>Project Objectives</w:t>
      </w:r>
      <w:r w:rsidR="00E762E4">
        <w:rPr>
          <w:b/>
          <w:bCs/>
          <w:lang w:val="en-IE"/>
        </w:rPr>
        <w:t>:</w:t>
      </w:r>
      <w:r w:rsidR="00801663" w:rsidRPr="00801663">
        <w:rPr>
          <w:lang w:val="en-IE"/>
        </w:rPr>
        <w:t xml:space="preserve"> 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781"/>
      </w:tblGrid>
      <w:tr w:rsidR="00F555C7" w:rsidRPr="00097945" w14:paraId="5FC9A8BD" w14:textId="77777777" w:rsidTr="00FE7EB8">
        <w:tc>
          <w:tcPr>
            <w:tcW w:w="9781" w:type="dxa"/>
          </w:tcPr>
          <w:p w14:paraId="5770508A" w14:textId="77777777" w:rsidR="00F555C7" w:rsidRDefault="00F555C7" w:rsidP="00FE7EB8"/>
          <w:p w14:paraId="06D8B472" w14:textId="4501F6C3" w:rsidR="0072274E" w:rsidRDefault="001D2464" w:rsidP="001D2464">
            <w:pPr>
              <w:pStyle w:val="ListParagraph"/>
              <w:numPr>
                <w:ilvl w:val="0"/>
                <w:numId w:val="25"/>
              </w:numPr>
              <w:rPr>
                <w:szCs w:val="24"/>
              </w:rPr>
            </w:pPr>
            <w:r>
              <w:rPr>
                <w:szCs w:val="24"/>
              </w:rPr>
              <w:t xml:space="preserve">Develop an AI chatbot </w:t>
            </w:r>
            <w:r w:rsidR="00C12E1A">
              <w:t xml:space="preserve">to </w:t>
            </w:r>
            <w:r w:rsidR="00C12E1A">
              <w:rPr>
                <w:szCs w:val="24"/>
              </w:rPr>
              <w:t xml:space="preserve">support MSc/PhD student </w:t>
            </w:r>
            <w:r w:rsidR="003A6351">
              <w:rPr>
                <w:szCs w:val="24"/>
              </w:rPr>
              <w:t>knowledge</w:t>
            </w:r>
            <w:r w:rsidR="00C12E1A">
              <w:rPr>
                <w:szCs w:val="24"/>
              </w:rPr>
              <w:t xml:space="preserve">, </w:t>
            </w:r>
            <w:r w:rsidR="00AF55E3">
              <w:rPr>
                <w:szCs w:val="24"/>
              </w:rPr>
              <w:t xml:space="preserve">critical </w:t>
            </w:r>
            <w:r w:rsidR="0072274E">
              <w:rPr>
                <w:szCs w:val="24"/>
              </w:rPr>
              <w:t xml:space="preserve">evaluation, </w:t>
            </w:r>
            <w:r w:rsidR="00C12E1A">
              <w:rPr>
                <w:szCs w:val="24"/>
              </w:rPr>
              <w:t>reflection, comparison</w:t>
            </w:r>
            <w:r w:rsidR="0072274E">
              <w:rPr>
                <w:szCs w:val="24"/>
              </w:rPr>
              <w:t>,</w:t>
            </w:r>
            <w:r w:rsidR="00C12E1A">
              <w:rPr>
                <w:szCs w:val="24"/>
              </w:rPr>
              <w:t xml:space="preserve"> and selection of </w:t>
            </w:r>
            <w:r w:rsidR="00DF0FB4">
              <w:rPr>
                <w:szCs w:val="24"/>
              </w:rPr>
              <w:t>Research Methods</w:t>
            </w:r>
            <w:r w:rsidR="0072274E">
              <w:rPr>
                <w:szCs w:val="24"/>
              </w:rPr>
              <w:t>.</w:t>
            </w:r>
          </w:p>
          <w:p w14:paraId="10AF779D" w14:textId="1EB2F615" w:rsidR="00A62074" w:rsidRDefault="004B2FDF" w:rsidP="001D2464">
            <w:pPr>
              <w:pStyle w:val="ListParagraph"/>
              <w:numPr>
                <w:ilvl w:val="0"/>
                <w:numId w:val="25"/>
              </w:numPr>
              <w:rPr>
                <w:szCs w:val="24"/>
              </w:rPr>
            </w:pPr>
            <w:r>
              <w:rPr>
                <w:szCs w:val="24"/>
              </w:rPr>
              <w:t>Scaffold</w:t>
            </w:r>
            <w:r w:rsidR="007271CB">
              <w:rPr>
                <w:szCs w:val="24"/>
              </w:rPr>
              <w:t xml:space="preserve"> </w:t>
            </w:r>
            <w:r w:rsidR="00E158AF">
              <w:rPr>
                <w:szCs w:val="24"/>
              </w:rPr>
              <w:t xml:space="preserve">conversation design </w:t>
            </w:r>
            <w:r>
              <w:rPr>
                <w:szCs w:val="24"/>
              </w:rPr>
              <w:t xml:space="preserve">using best practices of educational chatbots, </w:t>
            </w:r>
            <w:r w:rsidR="00E158AF">
              <w:rPr>
                <w:szCs w:val="24"/>
              </w:rPr>
              <w:t>dialogic pedagogy</w:t>
            </w:r>
            <w:r>
              <w:rPr>
                <w:szCs w:val="24"/>
              </w:rPr>
              <w:t xml:space="preserve"> and co-creation with students and supervisors.</w:t>
            </w:r>
          </w:p>
          <w:p w14:paraId="6848D055" w14:textId="17DD88C9" w:rsidR="001D2464" w:rsidRDefault="00CF6699" w:rsidP="001D2464">
            <w:pPr>
              <w:pStyle w:val="ListParagraph"/>
              <w:numPr>
                <w:ilvl w:val="0"/>
                <w:numId w:val="25"/>
              </w:numPr>
              <w:rPr>
                <w:szCs w:val="24"/>
              </w:rPr>
            </w:pPr>
            <w:r>
              <w:rPr>
                <w:szCs w:val="24"/>
              </w:rPr>
              <w:t>Leverage</w:t>
            </w:r>
            <w:r w:rsidR="00EF2BFC">
              <w:rPr>
                <w:szCs w:val="24"/>
              </w:rPr>
              <w:t xml:space="preserve"> open access materials </w:t>
            </w:r>
            <w:r w:rsidR="003C76CA">
              <w:rPr>
                <w:szCs w:val="24"/>
              </w:rPr>
              <w:t xml:space="preserve">to support knowledge retrieval </w:t>
            </w:r>
            <w:r w:rsidR="000D41A3">
              <w:rPr>
                <w:szCs w:val="24"/>
              </w:rPr>
              <w:t>within the field of Education</w:t>
            </w:r>
            <w:r w:rsidR="003C76CA">
              <w:rPr>
                <w:szCs w:val="24"/>
              </w:rPr>
              <w:t>,</w:t>
            </w:r>
            <w:r w:rsidR="000D41A3">
              <w:rPr>
                <w:szCs w:val="24"/>
              </w:rPr>
              <w:t xml:space="preserve"> focus</w:t>
            </w:r>
            <w:r w:rsidR="009F2F9B">
              <w:rPr>
                <w:szCs w:val="24"/>
              </w:rPr>
              <w:t>ing</w:t>
            </w:r>
            <w:r w:rsidR="000D41A3">
              <w:rPr>
                <w:szCs w:val="24"/>
              </w:rPr>
              <w:t xml:space="preserve"> on qualitative, quantitative and mixed methods.</w:t>
            </w:r>
          </w:p>
          <w:p w14:paraId="4A37DD95" w14:textId="1FF02129" w:rsidR="007E6576" w:rsidRDefault="007E6576" w:rsidP="001D2464">
            <w:pPr>
              <w:pStyle w:val="ListParagraph"/>
              <w:numPr>
                <w:ilvl w:val="0"/>
                <w:numId w:val="25"/>
              </w:numPr>
              <w:rPr>
                <w:szCs w:val="24"/>
              </w:rPr>
            </w:pPr>
            <w:r>
              <w:t>Deliver</w:t>
            </w:r>
            <w:r w:rsidR="001D2464">
              <w:t xml:space="preserve"> the AI chatbot </w:t>
            </w:r>
            <w:r>
              <w:rPr>
                <w:szCs w:val="24"/>
              </w:rPr>
              <w:t xml:space="preserve">to </w:t>
            </w:r>
            <w:r w:rsidR="006A75CD">
              <w:rPr>
                <w:szCs w:val="24"/>
              </w:rPr>
              <w:t>20</w:t>
            </w:r>
            <w:r w:rsidR="008C43C4">
              <w:rPr>
                <w:szCs w:val="24"/>
              </w:rPr>
              <w:t xml:space="preserve"> </w:t>
            </w:r>
            <w:r>
              <w:rPr>
                <w:szCs w:val="24"/>
              </w:rPr>
              <w:t>MSc/PhD students within the School of Education</w:t>
            </w:r>
            <w:r w:rsidR="00EC091E">
              <w:rPr>
                <w:szCs w:val="24"/>
              </w:rPr>
              <w:t>,</w:t>
            </w:r>
            <w:r>
              <w:rPr>
                <w:szCs w:val="24"/>
              </w:rPr>
              <w:t xml:space="preserve"> </w:t>
            </w:r>
            <w:r w:rsidR="008C43C4">
              <w:rPr>
                <w:szCs w:val="24"/>
              </w:rPr>
              <w:t>CHARM-EU</w:t>
            </w:r>
            <w:r w:rsidR="00EC091E">
              <w:rPr>
                <w:szCs w:val="24"/>
              </w:rPr>
              <w:t xml:space="preserve"> and other interested supervisors</w:t>
            </w:r>
          </w:p>
          <w:p w14:paraId="17137D3C" w14:textId="4FA09373" w:rsidR="001D2464" w:rsidRPr="000269F5" w:rsidRDefault="001D2464" w:rsidP="001D2464">
            <w:pPr>
              <w:pStyle w:val="ListParagraph"/>
              <w:numPr>
                <w:ilvl w:val="0"/>
                <w:numId w:val="25"/>
              </w:numPr>
              <w:rPr>
                <w:szCs w:val="24"/>
              </w:rPr>
            </w:pPr>
            <w:r>
              <w:rPr>
                <w:szCs w:val="24"/>
              </w:rPr>
              <w:t>Evaluate the AI chatbot, its impact, perceptions</w:t>
            </w:r>
            <w:r w:rsidR="00856879">
              <w:rPr>
                <w:szCs w:val="24"/>
              </w:rPr>
              <w:t>, scalability,</w:t>
            </w:r>
            <w:r>
              <w:rPr>
                <w:szCs w:val="24"/>
              </w:rPr>
              <w:t xml:space="preserve"> and usefulness both from a student and teacher perspective using surveys and </w:t>
            </w:r>
            <w:r w:rsidR="007E6576">
              <w:rPr>
                <w:szCs w:val="24"/>
              </w:rPr>
              <w:t>interviews</w:t>
            </w:r>
            <w:r>
              <w:rPr>
                <w:szCs w:val="24"/>
              </w:rPr>
              <w:t xml:space="preserve">. </w:t>
            </w:r>
          </w:p>
          <w:p w14:paraId="5E0309D0" w14:textId="77777777" w:rsidR="00F555C7" w:rsidRDefault="007E6576" w:rsidP="001D2464">
            <w:pPr>
              <w:pStyle w:val="ListParagraph"/>
              <w:numPr>
                <w:ilvl w:val="0"/>
                <w:numId w:val="25"/>
              </w:numPr>
              <w:rPr>
                <w:szCs w:val="24"/>
              </w:rPr>
            </w:pPr>
            <w:r>
              <w:rPr>
                <w:szCs w:val="24"/>
              </w:rPr>
              <w:t>Communicate results</w:t>
            </w:r>
            <w:r w:rsidR="008F659B">
              <w:rPr>
                <w:szCs w:val="24"/>
              </w:rPr>
              <w:t xml:space="preserve"> via academic and </w:t>
            </w:r>
            <w:proofErr w:type="gramStart"/>
            <w:r w:rsidR="008F659B">
              <w:rPr>
                <w:szCs w:val="24"/>
              </w:rPr>
              <w:t>practice based</w:t>
            </w:r>
            <w:proofErr w:type="gramEnd"/>
            <w:r w:rsidR="008F659B">
              <w:rPr>
                <w:szCs w:val="24"/>
              </w:rPr>
              <w:t xml:space="preserve"> publications. </w:t>
            </w:r>
          </w:p>
          <w:p w14:paraId="246F602F" w14:textId="23C9716A" w:rsidR="00D03E76" w:rsidRPr="00906550" w:rsidRDefault="00D03E76" w:rsidP="001D2464">
            <w:pPr>
              <w:pStyle w:val="ListParagraph"/>
              <w:numPr>
                <w:ilvl w:val="0"/>
                <w:numId w:val="25"/>
              </w:numPr>
              <w:rPr>
                <w:szCs w:val="24"/>
              </w:rPr>
            </w:pPr>
            <w:r>
              <w:rPr>
                <w:szCs w:val="24"/>
              </w:rPr>
              <w:lastRenderedPageBreak/>
              <w:t>Provide a model for wider scalability across the university</w:t>
            </w:r>
          </w:p>
        </w:tc>
      </w:tr>
    </w:tbl>
    <w:p w14:paraId="0C467004" w14:textId="77777777" w:rsidR="002176EA" w:rsidRPr="00097945" w:rsidRDefault="002176EA" w:rsidP="002176EA">
      <w:pPr>
        <w:rPr>
          <w:lang w:val="en-IE"/>
        </w:rPr>
      </w:pPr>
    </w:p>
    <w:p w14:paraId="70245EFE" w14:textId="77777777" w:rsidR="00FF7CA5" w:rsidRDefault="00F555C7" w:rsidP="002176EA">
      <w:pPr>
        <w:rPr>
          <w:color w:val="auto"/>
          <w:szCs w:val="24"/>
          <w:lang w:val="en-IE"/>
        </w:rPr>
      </w:pPr>
      <w:bookmarkStart w:id="0" w:name="_Hlk64537898"/>
      <w:r>
        <w:rPr>
          <w:b/>
          <w:bCs/>
          <w:color w:val="auto"/>
          <w:szCs w:val="24"/>
          <w:lang w:val="en-IE"/>
        </w:rPr>
        <w:t xml:space="preserve">Key Performance Indicators </w:t>
      </w:r>
    </w:p>
    <w:p w14:paraId="5424DF8A" w14:textId="2393B199" w:rsidR="002176EA" w:rsidRPr="00E762E4" w:rsidRDefault="00F555C7" w:rsidP="002176EA">
      <w:pPr>
        <w:rPr>
          <w:color w:val="auto"/>
          <w:szCs w:val="24"/>
          <w:lang w:val="en-IE"/>
        </w:rPr>
      </w:pPr>
      <w:r w:rsidRPr="00E762E4">
        <w:rPr>
          <w:color w:val="auto"/>
          <w:szCs w:val="24"/>
          <w:lang w:val="en-IE"/>
        </w:rPr>
        <w:t>Description, Target outcome, Measurement Method</w:t>
      </w:r>
      <w:r w:rsidR="00FF7CA5">
        <w:rPr>
          <w:color w:val="auto"/>
          <w:szCs w:val="24"/>
          <w:lang w:val="en-IE"/>
        </w:rPr>
        <w:t>. Add rows as needed</w:t>
      </w:r>
    </w:p>
    <w:tbl>
      <w:tblPr>
        <w:tblStyle w:val="TableGrid"/>
        <w:tblW w:w="9781" w:type="dxa"/>
        <w:tblInd w:w="-5" w:type="dxa"/>
        <w:tblLook w:val="04A0" w:firstRow="1" w:lastRow="0" w:firstColumn="1" w:lastColumn="0" w:noHBand="0" w:noVBand="1"/>
      </w:tblPr>
      <w:tblGrid>
        <w:gridCol w:w="9781"/>
      </w:tblGrid>
      <w:tr w:rsidR="002176EA" w:rsidRPr="00097945" w14:paraId="38C57F53" w14:textId="77777777" w:rsidTr="000C5426">
        <w:trPr>
          <w:trHeight w:val="300"/>
        </w:trPr>
        <w:tc>
          <w:tcPr>
            <w:tcW w:w="9781" w:type="dxa"/>
          </w:tcPr>
          <w:p w14:paraId="67076C50" w14:textId="77777777" w:rsidR="0096679D" w:rsidRDefault="0096679D"/>
          <w:p w14:paraId="0E500357" w14:textId="0EB390D5" w:rsidR="002176EA" w:rsidRPr="00461A84" w:rsidRDefault="003C687F" w:rsidP="006E1149">
            <w:pPr>
              <w:rPr>
                <w:b/>
                <w:bCs/>
              </w:rPr>
            </w:pPr>
            <w:r>
              <w:rPr>
                <w:b/>
                <w:bCs/>
              </w:rPr>
              <w:t>Design</w:t>
            </w:r>
            <w:r w:rsidR="00F84676">
              <w:rPr>
                <w:b/>
                <w:bCs/>
              </w:rPr>
              <w:t xml:space="preserve"> KPIs</w:t>
            </w:r>
            <w:r w:rsidR="00827A05">
              <w:rPr>
                <w:b/>
                <w:bCs/>
              </w:rPr>
              <w:t xml:space="preserve"> (Phase 1)</w:t>
            </w:r>
          </w:p>
          <w:p w14:paraId="431B00C7" w14:textId="77777777" w:rsidR="0036416B" w:rsidRDefault="0036416B" w:rsidP="006E1149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185"/>
              <w:gridCol w:w="3185"/>
              <w:gridCol w:w="3185"/>
            </w:tblGrid>
            <w:tr w:rsidR="0036416B" w14:paraId="510B52B1" w14:textId="77777777" w:rsidTr="006654BB">
              <w:tc>
                <w:tcPr>
                  <w:tcW w:w="3185" w:type="dxa"/>
                </w:tcPr>
                <w:p w14:paraId="1284341A" w14:textId="77777777" w:rsidR="0036416B" w:rsidRPr="00A7746D" w:rsidRDefault="0036416B" w:rsidP="0036416B">
                  <w:pPr>
                    <w:rPr>
                      <w:b/>
                      <w:bCs/>
                    </w:rPr>
                  </w:pPr>
                  <w:r w:rsidRPr="00A7746D">
                    <w:rPr>
                      <w:b/>
                      <w:bCs/>
                    </w:rPr>
                    <w:t>Description</w:t>
                  </w:r>
                </w:p>
              </w:tc>
              <w:tc>
                <w:tcPr>
                  <w:tcW w:w="3185" w:type="dxa"/>
                </w:tcPr>
                <w:p w14:paraId="74CF79EC" w14:textId="77777777" w:rsidR="0036416B" w:rsidRPr="00A7746D" w:rsidRDefault="0036416B" w:rsidP="0036416B">
                  <w:pPr>
                    <w:rPr>
                      <w:b/>
                      <w:bCs/>
                    </w:rPr>
                  </w:pPr>
                  <w:r w:rsidRPr="00A7746D">
                    <w:rPr>
                      <w:b/>
                      <w:bCs/>
                    </w:rPr>
                    <w:t>Target Outcome</w:t>
                  </w:r>
                </w:p>
              </w:tc>
              <w:tc>
                <w:tcPr>
                  <w:tcW w:w="3185" w:type="dxa"/>
                </w:tcPr>
                <w:p w14:paraId="56854094" w14:textId="77777777" w:rsidR="0036416B" w:rsidRPr="00A7746D" w:rsidRDefault="0036416B" w:rsidP="0036416B">
                  <w:pPr>
                    <w:rPr>
                      <w:b/>
                      <w:bCs/>
                    </w:rPr>
                  </w:pPr>
                  <w:r w:rsidRPr="00A7746D">
                    <w:rPr>
                      <w:b/>
                      <w:bCs/>
                    </w:rPr>
                    <w:t>Measurement Method</w:t>
                  </w:r>
                </w:p>
              </w:tc>
            </w:tr>
            <w:tr w:rsidR="0036416B" w14:paraId="1D85DEAA" w14:textId="77777777" w:rsidTr="006654BB">
              <w:tc>
                <w:tcPr>
                  <w:tcW w:w="3185" w:type="dxa"/>
                </w:tcPr>
                <w:p w14:paraId="030CB15F" w14:textId="2A5EB1A5" w:rsidR="0036416B" w:rsidRDefault="0036416B" w:rsidP="0036416B">
                  <w:r>
                    <w:t xml:space="preserve">Supervisors </w:t>
                  </w:r>
                  <w:r w:rsidR="0054023C">
                    <w:t>engaged with during chatbot development period</w:t>
                  </w:r>
                  <w:r>
                    <w:t xml:space="preserve"> </w:t>
                  </w:r>
                </w:p>
              </w:tc>
              <w:tc>
                <w:tcPr>
                  <w:tcW w:w="3185" w:type="dxa"/>
                </w:tcPr>
                <w:p w14:paraId="18FD3978" w14:textId="49C53819" w:rsidR="0036416B" w:rsidRDefault="0036416B" w:rsidP="0036416B">
                  <w:r>
                    <w:t>10 MSc</w:t>
                  </w:r>
                  <w:r w:rsidR="00C230C4">
                    <w:t>/</w:t>
                  </w:r>
                  <w:r>
                    <w:t>PhD supervisors from target disciplines</w:t>
                  </w:r>
                </w:p>
              </w:tc>
              <w:tc>
                <w:tcPr>
                  <w:tcW w:w="3185" w:type="dxa"/>
                </w:tcPr>
                <w:p w14:paraId="45926DAA" w14:textId="19C804BD" w:rsidR="0036416B" w:rsidRDefault="0036416B" w:rsidP="0036416B">
                  <w:r>
                    <w:t xml:space="preserve">Number of supervisors engaged with during </w:t>
                  </w:r>
                  <w:r w:rsidR="0054023C">
                    <w:t xml:space="preserve">chatbot </w:t>
                  </w:r>
                  <w:r>
                    <w:t>development period</w:t>
                  </w:r>
                  <w:r w:rsidR="0054023C">
                    <w:t xml:space="preserve"> </w:t>
                  </w:r>
                </w:p>
              </w:tc>
            </w:tr>
            <w:tr w:rsidR="0036416B" w14:paraId="039F8BFB" w14:textId="77777777" w:rsidTr="006654BB">
              <w:tc>
                <w:tcPr>
                  <w:tcW w:w="3185" w:type="dxa"/>
                </w:tcPr>
                <w:p w14:paraId="33BBD34F" w14:textId="36E4236D" w:rsidR="0036416B" w:rsidRDefault="0036416B" w:rsidP="0036416B">
                  <w:r>
                    <w:t xml:space="preserve">Students consulted </w:t>
                  </w:r>
                  <w:r w:rsidR="0054023C">
                    <w:t>during chatbot development period</w:t>
                  </w:r>
                </w:p>
              </w:tc>
              <w:tc>
                <w:tcPr>
                  <w:tcW w:w="3185" w:type="dxa"/>
                </w:tcPr>
                <w:p w14:paraId="47A65657" w14:textId="6872950C" w:rsidR="0036416B" w:rsidRDefault="0036416B" w:rsidP="0036416B">
                  <w:r>
                    <w:t>10 MSc</w:t>
                  </w:r>
                  <w:r w:rsidR="00C230C4">
                    <w:t>/</w:t>
                  </w:r>
                  <w:r>
                    <w:t xml:space="preserve">PhD students from target disciplines </w:t>
                  </w:r>
                </w:p>
              </w:tc>
              <w:tc>
                <w:tcPr>
                  <w:tcW w:w="3185" w:type="dxa"/>
                </w:tcPr>
                <w:p w14:paraId="534B1CDF" w14:textId="296A7378" w:rsidR="0036416B" w:rsidRDefault="0036416B" w:rsidP="0036416B">
                  <w:r>
                    <w:t xml:space="preserve">Number of students engaged with </w:t>
                  </w:r>
                  <w:r w:rsidR="0054023C">
                    <w:t xml:space="preserve">during chatbot development period </w:t>
                  </w:r>
                </w:p>
              </w:tc>
            </w:tr>
            <w:tr w:rsidR="006E1079" w14:paraId="405C3365" w14:textId="77777777" w:rsidTr="006654BB">
              <w:tc>
                <w:tcPr>
                  <w:tcW w:w="3185" w:type="dxa"/>
                </w:tcPr>
                <w:p w14:paraId="6B426C98" w14:textId="2DACDE66" w:rsidR="006E1079" w:rsidRDefault="00BD3A14" w:rsidP="0096625F">
                  <w:r>
                    <w:t>Open access materials</w:t>
                  </w:r>
                  <w:r w:rsidR="006E1079">
                    <w:t xml:space="preserve"> reviewed </w:t>
                  </w:r>
                  <w:r>
                    <w:t xml:space="preserve">and evaluated </w:t>
                  </w:r>
                  <w:r w:rsidR="006E1079">
                    <w:t>for RAG</w:t>
                  </w:r>
                </w:p>
              </w:tc>
              <w:tc>
                <w:tcPr>
                  <w:tcW w:w="3185" w:type="dxa"/>
                </w:tcPr>
                <w:p w14:paraId="6E4CFEC6" w14:textId="01A0444F" w:rsidR="006E1079" w:rsidRDefault="00EF5864" w:rsidP="0096625F">
                  <w:r>
                    <w:t>50</w:t>
                  </w:r>
                  <w:r w:rsidR="00BD3A14">
                    <w:t xml:space="preserve"> </w:t>
                  </w:r>
                  <w:r w:rsidR="00075DB8">
                    <w:t xml:space="preserve">individual </w:t>
                  </w:r>
                  <w:r w:rsidR="00BD3A14">
                    <w:t>resources reviewed</w:t>
                  </w:r>
                  <w:r w:rsidR="00075DB8">
                    <w:t xml:space="preserve"> across qualitative, quantitative</w:t>
                  </w:r>
                  <w:r w:rsidR="008A4938">
                    <w:t>,</w:t>
                  </w:r>
                  <w:r w:rsidR="00075DB8">
                    <w:t xml:space="preserve"> and mixed methods</w:t>
                  </w:r>
                  <w:r w:rsidR="008A4938">
                    <w:t>.</w:t>
                  </w:r>
                </w:p>
              </w:tc>
              <w:tc>
                <w:tcPr>
                  <w:tcW w:w="3185" w:type="dxa"/>
                </w:tcPr>
                <w:p w14:paraId="1AD6E000" w14:textId="7524132F" w:rsidR="006E1079" w:rsidRDefault="00EF5864" w:rsidP="0096625F">
                  <w:r>
                    <w:t xml:space="preserve">Number of resources </w:t>
                  </w:r>
                  <w:r w:rsidR="00BD3A14">
                    <w:t>reviewed and evaluated for RAG</w:t>
                  </w:r>
                  <w:r w:rsidR="00633865">
                    <w:t xml:space="preserve"> (Phase 1)</w:t>
                  </w:r>
                </w:p>
              </w:tc>
            </w:tr>
          </w:tbl>
          <w:p w14:paraId="6F4A5AA4" w14:textId="77777777" w:rsidR="0036416B" w:rsidRDefault="0036416B" w:rsidP="006E1149"/>
          <w:p w14:paraId="2F26FC83" w14:textId="636E376C" w:rsidR="00130CC3" w:rsidRDefault="003C687F" w:rsidP="006E114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Implementation and </w:t>
            </w:r>
            <w:r w:rsidR="00F84676" w:rsidRPr="00F84676">
              <w:rPr>
                <w:b/>
                <w:bCs/>
              </w:rPr>
              <w:t>Performance KPIs</w:t>
            </w:r>
            <w:r w:rsidR="00827A05">
              <w:rPr>
                <w:b/>
                <w:bCs/>
              </w:rPr>
              <w:t xml:space="preserve"> (Phase 3 and 4)</w:t>
            </w:r>
          </w:p>
          <w:p w14:paraId="3B456CA8" w14:textId="77777777" w:rsidR="00130CC3" w:rsidRDefault="00130CC3" w:rsidP="006E1149">
            <w:pPr>
              <w:rPr>
                <w:b/>
                <w:bCs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185"/>
              <w:gridCol w:w="3185"/>
              <w:gridCol w:w="3185"/>
            </w:tblGrid>
            <w:tr w:rsidR="00130CC3" w14:paraId="6D0F7B11" w14:textId="77777777" w:rsidTr="00DC531D">
              <w:tc>
                <w:tcPr>
                  <w:tcW w:w="3185" w:type="dxa"/>
                </w:tcPr>
                <w:p w14:paraId="0597029E" w14:textId="77777777" w:rsidR="00130CC3" w:rsidRPr="00A7746D" w:rsidRDefault="00130CC3" w:rsidP="00130CC3">
                  <w:pPr>
                    <w:rPr>
                      <w:b/>
                      <w:bCs/>
                    </w:rPr>
                  </w:pPr>
                  <w:r w:rsidRPr="00A7746D">
                    <w:rPr>
                      <w:b/>
                      <w:bCs/>
                    </w:rPr>
                    <w:t>Description</w:t>
                  </w:r>
                </w:p>
              </w:tc>
              <w:tc>
                <w:tcPr>
                  <w:tcW w:w="3185" w:type="dxa"/>
                </w:tcPr>
                <w:p w14:paraId="0D4C285D" w14:textId="77777777" w:rsidR="00130CC3" w:rsidRPr="00A7746D" w:rsidRDefault="00130CC3" w:rsidP="00130CC3">
                  <w:pPr>
                    <w:rPr>
                      <w:b/>
                      <w:bCs/>
                    </w:rPr>
                  </w:pPr>
                  <w:r w:rsidRPr="00A7746D">
                    <w:rPr>
                      <w:b/>
                      <w:bCs/>
                    </w:rPr>
                    <w:t>Target Outcome</w:t>
                  </w:r>
                </w:p>
              </w:tc>
              <w:tc>
                <w:tcPr>
                  <w:tcW w:w="3185" w:type="dxa"/>
                </w:tcPr>
                <w:p w14:paraId="3DB53DC5" w14:textId="77777777" w:rsidR="00130CC3" w:rsidRPr="00A7746D" w:rsidRDefault="00130CC3" w:rsidP="00130CC3">
                  <w:pPr>
                    <w:rPr>
                      <w:b/>
                      <w:bCs/>
                    </w:rPr>
                  </w:pPr>
                  <w:r w:rsidRPr="00A7746D">
                    <w:rPr>
                      <w:b/>
                      <w:bCs/>
                    </w:rPr>
                    <w:t>Measurement Method</w:t>
                  </w:r>
                </w:p>
              </w:tc>
            </w:tr>
            <w:tr w:rsidR="003C687F" w14:paraId="0280FBA1" w14:textId="77777777" w:rsidTr="00DC531D">
              <w:tc>
                <w:tcPr>
                  <w:tcW w:w="3185" w:type="dxa"/>
                </w:tcPr>
                <w:p w14:paraId="7FA7E982" w14:textId="02C73A93" w:rsidR="003C687F" w:rsidRDefault="003C687F" w:rsidP="003C687F">
                  <w:r>
                    <w:t>MSc and PhD s</w:t>
                  </w:r>
                  <w:r w:rsidRPr="00761F63">
                    <w:t xml:space="preserve">tudent </w:t>
                  </w:r>
                  <w:r>
                    <w:t>individual sessions</w:t>
                  </w:r>
                  <w:r w:rsidRPr="00761F63">
                    <w:t xml:space="preserve"> with </w:t>
                  </w:r>
                  <w:r w:rsidR="00630119">
                    <w:t>chatbot</w:t>
                  </w:r>
                </w:p>
              </w:tc>
              <w:tc>
                <w:tcPr>
                  <w:tcW w:w="3185" w:type="dxa"/>
                </w:tcPr>
                <w:p w14:paraId="67B60FB8" w14:textId="326AD0D3" w:rsidR="003C687F" w:rsidRDefault="003C687F" w:rsidP="003C687F">
                  <w:r>
                    <w:t xml:space="preserve">20 individual sessions </w:t>
                  </w:r>
                </w:p>
              </w:tc>
              <w:tc>
                <w:tcPr>
                  <w:tcW w:w="3185" w:type="dxa"/>
                </w:tcPr>
                <w:p w14:paraId="4E85EA79" w14:textId="165115FC" w:rsidR="003C687F" w:rsidRDefault="003C687F" w:rsidP="003C687F">
                  <w:r>
                    <w:t xml:space="preserve">Chatbot logs of individual user </w:t>
                  </w:r>
                </w:p>
              </w:tc>
            </w:tr>
            <w:tr w:rsidR="009704F8" w14:paraId="3030447F" w14:textId="77777777" w:rsidTr="00DC531D">
              <w:tc>
                <w:tcPr>
                  <w:tcW w:w="3185" w:type="dxa"/>
                </w:tcPr>
                <w:p w14:paraId="0C7B12D2" w14:textId="24C0681C" w:rsidR="009704F8" w:rsidRDefault="009704F8" w:rsidP="003C687F">
                  <w:r>
                    <w:t xml:space="preserve">Use of chatbot as a </w:t>
                  </w:r>
                  <w:proofErr w:type="gramStart"/>
                  <w:r>
                    <w:t>decision making</w:t>
                  </w:r>
                  <w:proofErr w:type="gramEnd"/>
                  <w:r>
                    <w:t xml:space="preserve"> tool for research methods as part of a research project (including review cycle with supervisor)</w:t>
                  </w:r>
                </w:p>
              </w:tc>
              <w:tc>
                <w:tcPr>
                  <w:tcW w:w="3185" w:type="dxa"/>
                </w:tcPr>
                <w:p w14:paraId="688DCB31" w14:textId="6DB222DB" w:rsidR="009704F8" w:rsidRDefault="009D2625" w:rsidP="003C687F">
                  <w:r>
                    <w:t xml:space="preserve">Chatbot is used as a </w:t>
                  </w:r>
                  <w:proofErr w:type="gramStart"/>
                  <w:r>
                    <w:t>decision making</w:t>
                  </w:r>
                  <w:proofErr w:type="gramEnd"/>
                  <w:r>
                    <w:t xml:space="preserve"> tool</w:t>
                  </w:r>
                </w:p>
              </w:tc>
              <w:tc>
                <w:tcPr>
                  <w:tcW w:w="3185" w:type="dxa"/>
                </w:tcPr>
                <w:p w14:paraId="22B90CE4" w14:textId="67C164B0" w:rsidR="009704F8" w:rsidRDefault="009D2625" w:rsidP="003C687F">
                  <w:r>
                    <w:t>Qualitative feedback from student focus group and survey.</w:t>
                  </w:r>
                </w:p>
              </w:tc>
            </w:tr>
            <w:tr w:rsidR="003C687F" w14:paraId="4F0EC3EC" w14:textId="77777777" w:rsidTr="00DC531D">
              <w:tc>
                <w:tcPr>
                  <w:tcW w:w="3185" w:type="dxa"/>
                </w:tcPr>
                <w:p w14:paraId="05F1267A" w14:textId="109282C4" w:rsidR="003C687F" w:rsidRDefault="003C687F" w:rsidP="003C687F">
                  <w:r>
                    <w:t xml:space="preserve">Student satisfaction with </w:t>
                  </w:r>
                  <w:r w:rsidR="00630119">
                    <w:t>chatbot</w:t>
                  </w:r>
                </w:p>
              </w:tc>
              <w:tc>
                <w:tcPr>
                  <w:tcW w:w="3185" w:type="dxa"/>
                </w:tcPr>
                <w:p w14:paraId="0F5DCDFF" w14:textId="630681EA" w:rsidR="003C687F" w:rsidRDefault="003C687F" w:rsidP="003C687F">
                  <w:r>
                    <w:t xml:space="preserve">80% student satisfaction with </w:t>
                  </w:r>
                  <w:r w:rsidR="00630119">
                    <w:t>chatbot</w:t>
                  </w:r>
                </w:p>
              </w:tc>
              <w:tc>
                <w:tcPr>
                  <w:tcW w:w="3185" w:type="dxa"/>
                </w:tcPr>
                <w:p w14:paraId="1CB4618B" w14:textId="76EECBAB" w:rsidR="003C687F" w:rsidRDefault="003C687F" w:rsidP="003C687F">
                  <w:r>
                    <w:t>Post-session survey with Likert questions - satisfaction</w:t>
                  </w:r>
                </w:p>
              </w:tc>
            </w:tr>
            <w:tr w:rsidR="003C687F" w14:paraId="337785D1" w14:textId="77777777" w:rsidTr="00DC531D">
              <w:tc>
                <w:tcPr>
                  <w:tcW w:w="3185" w:type="dxa"/>
                </w:tcPr>
                <w:p w14:paraId="047F17F2" w14:textId="65B638B0" w:rsidR="003C687F" w:rsidRDefault="003C687F" w:rsidP="003C687F">
                  <w:r>
                    <w:t xml:space="preserve">Student confidence in </w:t>
                  </w:r>
                  <w:r w:rsidR="00DF0FB4">
                    <w:t>Research Methods</w:t>
                  </w:r>
                </w:p>
              </w:tc>
              <w:tc>
                <w:tcPr>
                  <w:tcW w:w="3185" w:type="dxa"/>
                </w:tcPr>
                <w:p w14:paraId="1AC63EE9" w14:textId="69892960" w:rsidR="003C687F" w:rsidRDefault="003C687F" w:rsidP="003C687F">
                  <w:r>
                    <w:t xml:space="preserve">80% student increased confidence with </w:t>
                  </w:r>
                  <w:r w:rsidR="00630119">
                    <w:t>chatbot</w:t>
                  </w:r>
                </w:p>
              </w:tc>
              <w:tc>
                <w:tcPr>
                  <w:tcW w:w="3185" w:type="dxa"/>
                </w:tcPr>
                <w:p w14:paraId="426839A0" w14:textId="6B233173" w:rsidR="003C687F" w:rsidRDefault="003C687F" w:rsidP="003C687F">
                  <w:r>
                    <w:t xml:space="preserve">Post-session survey with Likert questions – confidence </w:t>
                  </w:r>
                </w:p>
              </w:tc>
            </w:tr>
            <w:tr w:rsidR="003C687F" w14:paraId="2F699C42" w14:textId="77777777" w:rsidTr="00DC531D">
              <w:tc>
                <w:tcPr>
                  <w:tcW w:w="3185" w:type="dxa"/>
                </w:tcPr>
                <w:p w14:paraId="39B62B9A" w14:textId="17FEE401" w:rsidR="003C687F" w:rsidRDefault="003C687F" w:rsidP="003C687F">
                  <w:r>
                    <w:t xml:space="preserve">Student </w:t>
                  </w:r>
                  <w:r w:rsidR="004F1A45">
                    <w:t xml:space="preserve">perception of </w:t>
                  </w:r>
                  <w:r w:rsidR="00630119">
                    <w:t xml:space="preserve">chatbot </w:t>
                  </w:r>
                  <w:r>
                    <w:t>impact</w:t>
                  </w:r>
                </w:p>
              </w:tc>
              <w:tc>
                <w:tcPr>
                  <w:tcW w:w="3185" w:type="dxa"/>
                </w:tcPr>
                <w:p w14:paraId="1CB391E2" w14:textId="6959B1D5" w:rsidR="003C687F" w:rsidRDefault="004F1A45" w:rsidP="003C687F">
                  <w:r>
                    <w:t xml:space="preserve">Positive qualitative perception of </w:t>
                  </w:r>
                  <w:r w:rsidR="00630119">
                    <w:t xml:space="preserve">chatbot </w:t>
                  </w:r>
                  <w:r w:rsidR="009F2A9B">
                    <w:t xml:space="preserve">impact </w:t>
                  </w:r>
                </w:p>
              </w:tc>
              <w:tc>
                <w:tcPr>
                  <w:tcW w:w="3185" w:type="dxa"/>
                </w:tcPr>
                <w:p w14:paraId="2FF043E6" w14:textId="39885B1B" w:rsidR="003C687F" w:rsidRPr="00D15D7B" w:rsidRDefault="009F2A9B" w:rsidP="003C687F">
                  <w:r w:rsidRPr="00D15D7B">
                    <w:t xml:space="preserve">Open question in post-session survey. </w:t>
                  </w:r>
                  <w:r w:rsidR="003C687F" w:rsidRPr="00D15D7B">
                    <w:t xml:space="preserve">  </w:t>
                  </w:r>
                </w:p>
              </w:tc>
            </w:tr>
            <w:tr w:rsidR="003C687F" w14:paraId="5DAF2DD7" w14:textId="77777777" w:rsidTr="00DC531D">
              <w:tc>
                <w:tcPr>
                  <w:tcW w:w="3185" w:type="dxa"/>
                </w:tcPr>
                <w:p w14:paraId="019C5151" w14:textId="6ECA6D13" w:rsidR="003C687F" w:rsidRDefault="003C687F" w:rsidP="003C687F">
                  <w:r>
                    <w:t>Depth of student reflection</w:t>
                  </w:r>
                </w:p>
              </w:tc>
              <w:tc>
                <w:tcPr>
                  <w:tcW w:w="3185" w:type="dxa"/>
                </w:tcPr>
                <w:p w14:paraId="64E852E3" w14:textId="5E7A999F" w:rsidR="003C687F" w:rsidRDefault="009F2A9B" w:rsidP="003C687F">
                  <w:r>
                    <w:t xml:space="preserve">Significant student reflection depth displayed in dialogue responses. </w:t>
                  </w:r>
                </w:p>
              </w:tc>
              <w:tc>
                <w:tcPr>
                  <w:tcW w:w="3185" w:type="dxa"/>
                </w:tcPr>
                <w:p w14:paraId="0102FC50" w14:textId="6D6FC1E4" w:rsidR="003C687F" w:rsidRPr="00D15D7B" w:rsidRDefault="00D15D7B" w:rsidP="003C687F">
                  <w:r w:rsidRPr="00F550B3">
                    <w:t>Research based frameworks based on initial narrative review (</w:t>
                  </w:r>
                  <w:proofErr w:type="spellStart"/>
                  <w:r w:rsidRPr="00F550B3">
                    <w:t>e.g</w:t>
                  </w:r>
                  <w:proofErr w:type="spellEnd"/>
                  <w:r w:rsidR="003C687F" w:rsidRPr="00F550B3">
                    <w:t xml:space="preserve"> </w:t>
                  </w:r>
                  <w:hyperlink r:id="rId13" w:history="1">
                    <w:r w:rsidR="003C687F" w:rsidRPr="00F550B3">
                      <w:rPr>
                        <w:rStyle w:val="Hyperlink"/>
                        <w:rFonts w:cs="Times New Roman"/>
                        <w:szCs w:val="20"/>
                        <w:lang w:val="en-US"/>
                      </w:rPr>
                      <w:t>this</w:t>
                    </w:r>
                  </w:hyperlink>
                  <w:r w:rsidRPr="00D15D7B">
                    <w:t>)</w:t>
                  </w:r>
                  <w:r w:rsidR="003C687F" w:rsidRPr="00D15D7B">
                    <w:t xml:space="preserve"> </w:t>
                  </w:r>
                </w:p>
                <w:p w14:paraId="3FC0ACBA" w14:textId="60080282" w:rsidR="003C687F" w:rsidRPr="00D15D7B" w:rsidRDefault="003C687F" w:rsidP="003C687F"/>
              </w:tc>
            </w:tr>
            <w:tr w:rsidR="008A4938" w14:paraId="584D9E7C" w14:textId="77777777" w:rsidTr="00DC531D">
              <w:tc>
                <w:tcPr>
                  <w:tcW w:w="3185" w:type="dxa"/>
                </w:tcPr>
                <w:p w14:paraId="2191D310" w14:textId="347BDF05" w:rsidR="008A4938" w:rsidRDefault="008A4938" w:rsidP="008A4938">
                  <w:r>
                    <w:lastRenderedPageBreak/>
                    <w:t>Supervisor perception of research method development</w:t>
                  </w:r>
                </w:p>
              </w:tc>
              <w:tc>
                <w:tcPr>
                  <w:tcW w:w="3185" w:type="dxa"/>
                </w:tcPr>
                <w:p w14:paraId="725ADC15" w14:textId="7991AB33" w:rsidR="008A4938" w:rsidRDefault="008A4938" w:rsidP="008A4938">
                  <w:r>
                    <w:t xml:space="preserve">Increase in supervisor perception of student </w:t>
                  </w:r>
                  <w:r w:rsidR="00DF0FB4">
                    <w:t>Research Methods</w:t>
                  </w:r>
                  <w:r>
                    <w:t xml:space="preserve"> development</w:t>
                  </w:r>
                </w:p>
              </w:tc>
              <w:tc>
                <w:tcPr>
                  <w:tcW w:w="3185" w:type="dxa"/>
                </w:tcPr>
                <w:p w14:paraId="22BA1894" w14:textId="7C13BD53" w:rsidR="008A4938" w:rsidRPr="00D15D7B" w:rsidRDefault="008A4938" w:rsidP="008A4938">
                  <w:r w:rsidRPr="00D15D7B">
                    <w:t>Interview + qualitative thematic analysis</w:t>
                  </w:r>
                </w:p>
              </w:tc>
            </w:tr>
          </w:tbl>
          <w:p w14:paraId="5E7B333C" w14:textId="77777777" w:rsidR="00181A9E" w:rsidRPr="00F84676" w:rsidRDefault="00181A9E" w:rsidP="006E1149">
            <w:pPr>
              <w:rPr>
                <w:b/>
                <w:bCs/>
              </w:rPr>
            </w:pPr>
          </w:p>
          <w:p w14:paraId="7BF515C9" w14:textId="4711411B" w:rsidR="005F4F5E" w:rsidRPr="0036416B" w:rsidRDefault="005F4F5E" w:rsidP="005F4F5E">
            <w:pPr>
              <w:rPr>
                <w:b/>
                <w:bCs/>
              </w:rPr>
            </w:pPr>
            <w:r w:rsidRPr="0036416B">
              <w:rPr>
                <w:b/>
                <w:bCs/>
              </w:rPr>
              <w:t>Technical KPIs</w:t>
            </w:r>
            <w:r w:rsidR="00827A05">
              <w:rPr>
                <w:b/>
                <w:bCs/>
              </w:rPr>
              <w:t xml:space="preserve"> (</w:t>
            </w:r>
            <w:r w:rsidR="00CD4ABE">
              <w:rPr>
                <w:b/>
                <w:bCs/>
              </w:rPr>
              <w:t>Phase 4)</w:t>
            </w:r>
          </w:p>
          <w:p w14:paraId="0451AE3E" w14:textId="77777777" w:rsidR="005F4F5E" w:rsidRDefault="005F4F5E" w:rsidP="005F4F5E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185"/>
              <w:gridCol w:w="3185"/>
              <w:gridCol w:w="3185"/>
            </w:tblGrid>
            <w:tr w:rsidR="005F4F5E" w14:paraId="538B93E0" w14:textId="77777777" w:rsidTr="006654BB">
              <w:tc>
                <w:tcPr>
                  <w:tcW w:w="3185" w:type="dxa"/>
                </w:tcPr>
                <w:p w14:paraId="4C963B7E" w14:textId="77777777" w:rsidR="005F4F5E" w:rsidRPr="00A7746D" w:rsidRDefault="005F4F5E" w:rsidP="005F4F5E">
                  <w:pPr>
                    <w:rPr>
                      <w:b/>
                      <w:bCs/>
                    </w:rPr>
                  </w:pPr>
                  <w:r w:rsidRPr="00A7746D">
                    <w:rPr>
                      <w:b/>
                      <w:bCs/>
                    </w:rPr>
                    <w:t>Description</w:t>
                  </w:r>
                </w:p>
              </w:tc>
              <w:tc>
                <w:tcPr>
                  <w:tcW w:w="3185" w:type="dxa"/>
                </w:tcPr>
                <w:p w14:paraId="3A7528BD" w14:textId="77777777" w:rsidR="005F4F5E" w:rsidRPr="00A7746D" w:rsidRDefault="005F4F5E" w:rsidP="005F4F5E">
                  <w:pPr>
                    <w:rPr>
                      <w:b/>
                      <w:bCs/>
                    </w:rPr>
                  </w:pPr>
                  <w:r w:rsidRPr="00A7746D">
                    <w:rPr>
                      <w:b/>
                      <w:bCs/>
                    </w:rPr>
                    <w:t>Target Outcome</w:t>
                  </w:r>
                </w:p>
              </w:tc>
              <w:tc>
                <w:tcPr>
                  <w:tcW w:w="3185" w:type="dxa"/>
                </w:tcPr>
                <w:p w14:paraId="3BA8BDF1" w14:textId="77777777" w:rsidR="005F4F5E" w:rsidRPr="00A7746D" w:rsidRDefault="005F4F5E" w:rsidP="005F4F5E">
                  <w:pPr>
                    <w:rPr>
                      <w:b/>
                      <w:bCs/>
                    </w:rPr>
                  </w:pPr>
                  <w:r w:rsidRPr="00A7746D">
                    <w:rPr>
                      <w:b/>
                      <w:bCs/>
                    </w:rPr>
                    <w:t>Measurement Method</w:t>
                  </w:r>
                </w:p>
              </w:tc>
            </w:tr>
            <w:tr w:rsidR="005F4F5E" w14:paraId="4E6DFDB7" w14:textId="77777777" w:rsidTr="006654BB">
              <w:tc>
                <w:tcPr>
                  <w:tcW w:w="3185" w:type="dxa"/>
                </w:tcPr>
                <w:p w14:paraId="2CB4E399" w14:textId="7DEA3F98" w:rsidR="005F4F5E" w:rsidRDefault="005F4F5E" w:rsidP="005F4F5E">
                  <w:r>
                    <w:t>Response accuracy of chatbot</w:t>
                  </w:r>
                  <w:r w:rsidR="00827A05">
                    <w:t xml:space="preserve"> in final </w:t>
                  </w:r>
                  <w:r w:rsidR="00CD4ABE">
                    <w:t xml:space="preserve">delivery </w:t>
                  </w:r>
                </w:p>
              </w:tc>
              <w:tc>
                <w:tcPr>
                  <w:tcW w:w="3185" w:type="dxa"/>
                </w:tcPr>
                <w:p w14:paraId="328C3BA6" w14:textId="6DC4C256" w:rsidR="005F4F5E" w:rsidRDefault="00577911" w:rsidP="005F4F5E">
                  <w:r>
                    <w:t>80% of chatbot responses accurate and relevant</w:t>
                  </w:r>
                </w:p>
              </w:tc>
              <w:tc>
                <w:tcPr>
                  <w:tcW w:w="3185" w:type="dxa"/>
                </w:tcPr>
                <w:p w14:paraId="48D92BB1" w14:textId="714417C2" w:rsidR="005F4F5E" w:rsidRDefault="005F4F5E" w:rsidP="005F4F5E">
                  <w:r>
                    <w:t xml:space="preserve">Manual review of </w:t>
                  </w:r>
                  <w:r w:rsidR="00577911">
                    <w:t xml:space="preserve">sampled </w:t>
                  </w:r>
                  <w:r>
                    <w:t xml:space="preserve">chatbot responses using </w:t>
                  </w:r>
                  <w:r w:rsidR="00FC068B">
                    <w:t>accuracy and reliability framework</w:t>
                  </w:r>
                  <w:r w:rsidR="006C6C97">
                    <w:t xml:space="preserve"> </w:t>
                  </w:r>
                  <w:hyperlink r:id="rId14" w:history="1">
                    <w:proofErr w:type="spellStart"/>
                    <w:r w:rsidR="006C6C97" w:rsidRPr="006C6C97">
                      <w:rPr>
                        <w:rStyle w:val="Hyperlink"/>
                        <w:rFonts w:cs="Times New Roman"/>
                        <w:szCs w:val="20"/>
                        <w:lang w:val="en-US"/>
                      </w:rPr>
                      <w:t>exa</w:t>
                    </w:r>
                    <w:r w:rsidR="006C6C97" w:rsidRPr="006C6C97">
                      <w:rPr>
                        <w:rStyle w:val="Hyperlink"/>
                      </w:rPr>
                      <w:t>mple</w:t>
                    </w:r>
                    <w:proofErr w:type="spellEnd"/>
                  </w:hyperlink>
                  <w:r>
                    <w:t xml:space="preserve"> </w:t>
                  </w:r>
                  <w:hyperlink r:id="rId15" w:history="1">
                    <w:r w:rsidR="00FC068B" w:rsidRPr="00FC068B">
                      <w:rPr>
                        <w:rStyle w:val="Hyperlink"/>
                        <w:rFonts w:cs="Times New Roman"/>
                        <w:szCs w:val="20"/>
                        <w:lang w:val="en-US"/>
                      </w:rPr>
                      <w:t>example</w:t>
                    </w:r>
                  </w:hyperlink>
                </w:p>
              </w:tc>
            </w:tr>
            <w:tr w:rsidR="005F4F5E" w14:paraId="425EDAD2" w14:textId="77777777" w:rsidTr="006654BB">
              <w:tc>
                <w:tcPr>
                  <w:tcW w:w="3185" w:type="dxa"/>
                </w:tcPr>
                <w:p w14:paraId="6CAB3C34" w14:textId="4CE8DA13" w:rsidR="005F4F5E" w:rsidRDefault="005F4F5E" w:rsidP="005F4F5E">
                  <w:r>
                    <w:t>Integration with Trinity systems</w:t>
                  </w:r>
                  <w:r w:rsidR="00CD4ABE">
                    <w:t xml:space="preserve"> in final delivery</w:t>
                  </w:r>
                </w:p>
              </w:tc>
              <w:tc>
                <w:tcPr>
                  <w:tcW w:w="3185" w:type="dxa"/>
                </w:tcPr>
                <w:p w14:paraId="00319839" w14:textId="41F77E8D" w:rsidR="005F4F5E" w:rsidRDefault="00A80D53" w:rsidP="005F4F5E">
                  <w:r>
                    <w:t xml:space="preserve">Chatbot is integrated into </w:t>
                  </w:r>
                  <w:r w:rsidR="0042588B">
                    <w:t xml:space="preserve">at least one </w:t>
                  </w:r>
                  <w:r>
                    <w:t xml:space="preserve">Trinity </w:t>
                  </w:r>
                  <w:r w:rsidR="0042588B">
                    <w:t xml:space="preserve">IT </w:t>
                  </w:r>
                  <w:r>
                    <w:t>system</w:t>
                  </w:r>
                  <w:r w:rsidR="00F839E4">
                    <w:t xml:space="preserve">  </w:t>
                  </w:r>
                  <w:r w:rsidR="00F839E4" w:rsidRPr="00F839E4">
                    <w:rPr>
                      <w:lang w:val="en-US"/>
                    </w:rPr>
                    <w:t>or can be easily accessed via a link or embedded for users if not (see Project Risks section)</w:t>
                  </w:r>
                </w:p>
              </w:tc>
              <w:tc>
                <w:tcPr>
                  <w:tcW w:w="3185" w:type="dxa"/>
                </w:tcPr>
                <w:p w14:paraId="09A9639B" w14:textId="6CEFAFF5" w:rsidR="005F4F5E" w:rsidRDefault="00A80D53" w:rsidP="005F4F5E">
                  <w:r>
                    <w:t>Integration (Yes / No)</w:t>
                  </w:r>
                </w:p>
              </w:tc>
            </w:tr>
            <w:tr w:rsidR="005F4F5E" w14:paraId="616246EA" w14:textId="77777777" w:rsidTr="006654BB">
              <w:tc>
                <w:tcPr>
                  <w:tcW w:w="3185" w:type="dxa"/>
                </w:tcPr>
                <w:p w14:paraId="4BFD8445" w14:textId="41211C09" w:rsidR="005F4F5E" w:rsidRDefault="005F4F5E" w:rsidP="005F4F5E">
                  <w:r>
                    <w:t>System response time</w:t>
                  </w:r>
                  <w:r w:rsidR="00CD4ABE">
                    <w:t xml:space="preserve"> in final delivery</w:t>
                  </w:r>
                </w:p>
              </w:tc>
              <w:tc>
                <w:tcPr>
                  <w:tcW w:w="3185" w:type="dxa"/>
                </w:tcPr>
                <w:p w14:paraId="57C81B63" w14:textId="67B1B6FC" w:rsidR="005F4F5E" w:rsidRDefault="00074E28" w:rsidP="005F4F5E">
                  <w:r>
                    <w:t>1-</w:t>
                  </w:r>
                  <w:r w:rsidR="00191E83">
                    <w:t>10</w:t>
                  </w:r>
                  <w:r>
                    <w:t xml:space="preserve"> seconds </w:t>
                  </w:r>
                </w:p>
              </w:tc>
              <w:tc>
                <w:tcPr>
                  <w:tcW w:w="3185" w:type="dxa"/>
                </w:tcPr>
                <w:p w14:paraId="32CF9A61" w14:textId="11AF81E2" w:rsidR="005F4F5E" w:rsidRDefault="0042588B" w:rsidP="005F4F5E">
                  <w:r>
                    <w:t>System logs</w:t>
                  </w:r>
                </w:p>
              </w:tc>
            </w:tr>
            <w:tr w:rsidR="005F4F5E" w14:paraId="5997CF49" w14:textId="77777777" w:rsidTr="006654BB">
              <w:tc>
                <w:tcPr>
                  <w:tcW w:w="3185" w:type="dxa"/>
                </w:tcPr>
                <w:p w14:paraId="12476A62" w14:textId="77777777" w:rsidR="005F4F5E" w:rsidRDefault="005F4F5E" w:rsidP="005F4F5E">
                  <w:r>
                    <w:t>Reliability</w:t>
                  </w:r>
                </w:p>
              </w:tc>
              <w:tc>
                <w:tcPr>
                  <w:tcW w:w="3185" w:type="dxa"/>
                </w:tcPr>
                <w:p w14:paraId="58C8F03E" w14:textId="7C506237" w:rsidR="005F4F5E" w:rsidRDefault="008742EE" w:rsidP="005F4F5E">
                  <w:r>
                    <w:t xml:space="preserve">99% uptime during </w:t>
                  </w:r>
                  <w:r w:rsidR="00A5397F">
                    <w:t>pilot</w:t>
                  </w:r>
                  <w:r>
                    <w:t xml:space="preserve"> period</w:t>
                  </w:r>
                </w:p>
              </w:tc>
              <w:tc>
                <w:tcPr>
                  <w:tcW w:w="3185" w:type="dxa"/>
                </w:tcPr>
                <w:p w14:paraId="2FB54EAB" w14:textId="7EBC223B" w:rsidR="005F4F5E" w:rsidRDefault="0042588B" w:rsidP="005F4F5E">
                  <w:r>
                    <w:t>System logs</w:t>
                  </w:r>
                </w:p>
              </w:tc>
            </w:tr>
            <w:tr w:rsidR="005F4F5E" w14:paraId="28097E37" w14:textId="77777777" w:rsidTr="006654BB">
              <w:tc>
                <w:tcPr>
                  <w:tcW w:w="3185" w:type="dxa"/>
                </w:tcPr>
                <w:p w14:paraId="2FF80334" w14:textId="341BAE50" w:rsidR="005F4F5E" w:rsidRDefault="005F4F5E" w:rsidP="005F4F5E">
                  <w:r>
                    <w:t>Retrieval success rate</w:t>
                  </w:r>
                  <w:r w:rsidR="00CD4ABE">
                    <w:t xml:space="preserve"> in final delivery</w:t>
                  </w:r>
                </w:p>
              </w:tc>
              <w:tc>
                <w:tcPr>
                  <w:tcW w:w="3185" w:type="dxa"/>
                </w:tcPr>
                <w:p w14:paraId="589FBA01" w14:textId="21513C21" w:rsidR="005F4F5E" w:rsidRDefault="00EE48A4" w:rsidP="005F4F5E">
                  <w:r>
                    <w:t>100% of responses include supporting sources.</w:t>
                  </w:r>
                </w:p>
              </w:tc>
              <w:tc>
                <w:tcPr>
                  <w:tcW w:w="3185" w:type="dxa"/>
                </w:tcPr>
                <w:p w14:paraId="02AFA996" w14:textId="768C97FD" w:rsidR="005F4F5E" w:rsidRDefault="0042588B" w:rsidP="005F4F5E">
                  <w:r>
                    <w:t>System logs</w:t>
                  </w:r>
                </w:p>
              </w:tc>
            </w:tr>
            <w:tr w:rsidR="005F4F5E" w14:paraId="0DAA1BB0" w14:textId="77777777" w:rsidTr="006654BB">
              <w:tc>
                <w:tcPr>
                  <w:tcW w:w="3185" w:type="dxa"/>
                </w:tcPr>
                <w:p w14:paraId="7094EDC3" w14:textId="5878FA00" w:rsidR="005F4F5E" w:rsidRDefault="005F4F5E" w:rsidP="005F4F5E">
                  <w:r>
                    <w:t>Scalability readiness</w:t>
                  </w:r>
                  <w:r w:rsidR="00CD4ABE">
                    <w:t xml:space="preserve"> in final delivery</w:t>
                  </w:r>
                </w:p>
              </w:tc>
              <w:tc>
                <w:tcPr>
                  <w:tcW w:w="3185" w:type="dxa"/>
                </w:tcPr>
                <w:p w14:paraId="1C723DF7" w14:textId="0F1AC1CA" w:rsidR="005F4F5E" w:rsidRDefault="008775E9" w:rsidP="005F4F5E">
                  <w:r>
                    <w:t>Technical infrastructure supports</w:t>
                  </w:r>
                  <w:r w:rsidR="00614B70">
                    <w:t xml:space="preserve"> potential</w:t>
                  </w:r>
                  <w:r>
                    <w:t xml:space="preserve"> large scale student usag</w:t>
                  </w:r>
                  <w:r w:rsidR="00997093">
                    <w:t xml:space="preserve">e across departments. </w:t>
                  </w:r>
                </w:p>
              </w:tc>
              <w:tc>
                <w:tcPr>
                  <w:tcW w:w="3185" w:type="dxa"/>
                </w:tcPr>
                <w:p w14:paraId="65BFE466" w14:textId="1271EF26" w:rsidR="005F4F5E" w:rsidRDefault="0042588B" w:rsidP="005F4F5E">
                  <w:r>
                    <w:t>System logs</w:t>
                  </w:r>
                </w:p>
              </w:tc>
            </w:tr>
          </w:tbl>
          <w:p w14:paraId="1D78A7AE" w14:textId="2A04EE1B" w:rsidR="00F84676" w:rsidRPr="00097945" w:rsidRDefault="00F84676" w:rsidP="006E1149"/>
        </w:tc>
      </w:tr>
      <w:bookmarkEnd w:id="0"/>
    </w:tbl>
    <w:p w14:paraId="13467C25" w14:textId="77777777" w:rsidR="00801663" w:rsidRDefault="00801663" w:rsidP="00F555C7">
      <w:pPr>
        <w:rPr>
          <w:b/>
          <w:bCs/>
          <w:lang w:val="en-IE"/>
        </w:rPr>
      </w:pPr>
    </w:p>
    <w:p w14:paraId="7A332BD6" w14:textId="4274BB69" w:rsidR="00F555C7" w:rsidRDefault="00F555C7" w:rsidP="00F555C7">
      <w:pPr>
        <w:rPr>
          <w:b/>
          <w:bCs/>
          <w:lang w:val="en-IE"/>
        </w:rPr>
      </w:pPr>
      <w:r>
        <w:rPr>
          <w:b/>
          <w:bCs/>
          <w:lang w:val="en-IE"/>
        </w:rPr>
        <w:t xml:space="preserve">Duration &amp; Milestones </w:t>
      </w:r>
    </w:p>
    <w:p w14:paraId="6320A815" w14:textId="77777777" w:rsidR="006E7E96" w:rsidRDefault="006E7E96" w:rsidP="00F555C7">
      <w:pPr>
        <w:rPr>
          <w:b/>
          <w:bCs/>
          <w:lang w:val="en-IE"/>
        </w:rPr>
      </w:pPr>
    </w:p>
    <w:p w14:paraId="7C8648D1" w14:textId="65BF113F" w:rsidR="006E7E96" w:rsidRDefault="00F555C7" w:rsidP="00151149">
      <w:r w:rsidRPr="006E7E96">
        <w:rPr>
          <w:b/>
          <w:bCs/>
        </w:rPr>
        <w:t>Total Duration:</w:t>
      </w:r>
      <w:r>
        <w:t xml:space="preserve"> </w:t>
      </w:r>
      <w:r w:rsidR="006E7E96">
        <w:t xml:space="preserve">(Note that projects should be completed within 12-18 months e.g. </w:t>
      </w:r>
      <w:r w:rsidR="006E7E96" w:rsidRPr="006E7E96">
        <w:t xml:space="preserve">Oct 25 – </w:t>
      </w:r>
      <w:r w:rsidR="004217EC">
        <w:t>March</w:t>
      </w:r>
      <w:r w:rsidR="006E7E96" w:rsidRPr="006E7E96">
        <w:t xml:space="preserve"> 27</w:t>
      </w:r>
      <w:r w:rsidR="006E7E96">
        <w:t>.</w:t>
      </w:r>
      <w:r w:rsidR="006E7E96" w:rsidRPr="006E7E96"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6E7E96" w14:paraId="04591A7D" w14:textId="77777777" w:rsidTr="006E7E96">
        <w:tc>
          <w:tcPr>
            <w:tcW w:w="10070" w:type="dxa"/>
          </w:tcPr>
          <w:p w14:paraId="73790246" w14:textId="0865AF46" w:rsidR="006E7E96" w:rsidRDefault="0021367F" w:rsidP="00151149">
            <w:r>
              <w:t>18 months</w:t>
            </w:r>
          </w:p>
        </w:tc>
      </w:tr>
    </w:tbl>
    <w:p w14:paraId="41DE492D" w14:textId="77777777" w:rsidR="006E7E96" w:rsidRDefault="006E7E96" w:rsidP="00151149"/>
    <w:p w14:paraId="696AB42C" w14:textId="09AAD96D" w:rsidR="00F555C7" w:rsidRPr="00097945" w:rsidRDefault="00E359D9" w:rsidP="00151149">
      <w:pPr>
        <w:rPr>
          <w:b/>
          <w:bCs/>
          <w:lang w:val="en-IE"/>
        </w:rPr>
      </w:pPr>
      <w:r>
        <w:t xml:space="preserve">Identify the </w:t>
      </w:r>
      <w:r w:rsidR="00F555C7">
        <w:t xml:space="preserve">Key </w:t>
      </w:r>
      <w:r w:rsidR="00FF7CA5">
        <w:t>Phases</w:t>
      </w:r>
      <w:r>
        <w:t>/stages in the project and indicate</w:t>
      </w:r>
      <w:r w:rsidR="000D5A7E">
        <w:t xml:space="preserve"> approximate timelines for those </w:t>
      </w:r>
      <w:proofErr w:type="gramStart"/>
      <w:r w:rsidR="000D5A7E">
        <w:t xml:space="preserve">phases </w:t>
      </w:r>
      <w:r w:rsidR="00F555C7">
        <w:t>:</w:t>
      </w:r>
      <w:proofErr w:type="gramEnd"/>
      <w:r w:rsidR="00F555C7">
        <w:br/>
        <w:t xml:space="preserve"> </w:t>
      </w:r>
      <w:r w:rsidR="00F555C7">
        <w:tab/>
      </w:r>
      <w:r w:rsidR="00F555C7">
        <w:tab/>
        <w:t xml:space="preserve"> - Phase 1 (</w:t>
      </w:r>
      <w:r w:rsidR="00A5397F" w:rsidRPr="00B96B4A">
        <w:rPr>
          <w:b/>
          <w:bCs/>
          <w:i/>
          <w:iCs/>
        </w:rPr>
        <w:t>October 2025 – February 2026</w:t>
      </w:r>
      <w:r w:rsidR="00F555C7">
        <w:t>)</w:t>
      </w:r>
      <w:r w:rsidR="00F555C7">
        <w:br/>
        <w:t xml:space="preserve"> </w:t>
      </w:r>
      <w:r w:rsidR="00F555C7">
        <w:tab/>
      </w:r>
      <w:r w:rsidR="00F555C7">
        <w:tab/>
        <w:t xml:space="preserve"> - Phase 2 (</w:t>
      </w:r>
      <w:r w:rsidR="00A5397F" w:rsidRPr="00B96B4A">
        <w:rPr>
          <w:b/>
          <w:bCs/>
          <w:i/>
          <w:iCs/>
        </w:rPr>
        <w:t>February 2026 – June 2026</w:t>
      </w:r>
      <w:r w:rsidR="00F555C7">
        <w:t>)</w:t>
      </w:r>
      <w:r w:rsidR="00F555C7">
        <w:br/>
        <w:t xml:space="preserve"> </w:t>
      </w:r>
      <w:r w:rsidR="00F555C7">
        <w:tab/>
      </w:r>
      <w:r w:rsidR="00F555C7">
        <w:tab/>
        <w:t xml:space="preserve"> - Phase 3 (</w:t>
      </w:r>
      <w:r w:rsidR="00A5397F" w:rsidRPr="00B96B4A">
        <w:rPr>
          <w:b/>
          <w:bCs/>
          <w:i/>
          <w:iCs/>
        </w:rPr>
        <w:t xml:space="preserve">July 2026 – </w:t>
      </w:r>
      <w:r w:rsidR="00201F4F">
        <w:rPr>
          <w:b/>
          <w:bCs/>
          <w:i/>
          <w:iCs/>
        </w:rPr>
        <w:t>December</w:t>
      </w:r>
      <w:r w:rsidR="00201F4F" w:rsidRPr="00B96B4A">
        <w:rPr>
          <w:b/>
          <w:bCs/>
          <w:i/>
          <w:iCs/>
        </w:rPr>
        <w:t xml:space="preserve"> </w:t>
      </w:r>
      <w:r w:rsidR="00A5397F" w:rsidRPr="00B96B4A">
        <w:rPr>
          <w:b/>
          <w:bCs/>
          <w:i/>
          <w:iCs/>
        </w:rPr>
        <w:t>2026</w:t>
      </w:r>
      <w:r w:rsidR="00F555C7">
        <w:t>)</w:t>
      </w:r>
      <w:r w:rsidR="00F555C7">
        <w:br/>
        <w:t xml:space="preserve"> </w:t>
      </w:r>
      <w:r w:rsidR="00F555C7">
        <w:tab/>
      </w:r>
      <w:r w:rsidR="00F555C7">
        <w:tab/>
        <w:t xml:space="preserve"> - Phase 4 (</w:t>
      </w:r>
      <w:r w:rsidR="00651EDC">
        <w:rPr>
          <w:b/>
          <w:bCs/>
          <w:i/>
          <w:iCs/>
        </w:rPr>
        <w:t>January</w:t>
      </w:r>
      <w:r w:rsidR="00201F4F" w:rsidRPr="00B96B4A">
        <w:rPr>
          <w:b/>
          <w:bCs/>
          <w:i/>
          <w:iCs/>
        </w:rPr>
        <w:t xml:space="preserve"> </w:t>
      </w:r>
      <w:r w:rsidR="00A5397F" w:rsidRPr="00B96B4A">
        <w:rPr>
          <w:b/>
          <w:bCs/>
          <w:i/>
          <w:iCs/>
        </w:rPr>
        <w:t>202</w:t>
      </w:r>
      <w:r w:rsidR="00F839E4">
        <w:rPr>
          <w:b/>
          <w:bCs/>
          <w:i/>
          <w:iCs/>
        </w:rPr>
        <w:t>7</w:t>
      </w:r>
      <w:r w:rsidR="00A5397F" w:rsidRPr="00B96B4A">
        <w:rPr>
          <w:b/>
          <w:bCs/>
          <w:i/>
          <w:iCs/>
        </w:rPr>
        <w:t xml:space="preserve"> – March 2027</w:t>
      </w:r>
      <w:r w:rsidR="00F555C7">
        <w:t>)</w:t>
      </w:r>
    </w:p>
    <w:tbl>
      <w:tblPr>
        <w:tblStyle w:val="TableGrid"/>
        <w:tblW w:w="9639" w:type="dxa"/>
        <w:tblInd w:w="-5" w:type="dxa"/>
        <w:tblLook w:val="04A0" w:firstRow="1" w:lastRow="0" w:firstColumn="1" w:lastColumn="0" w:noHBand="0" w:noVBand="1"/>
      </w:tblPr>
      <w:tblGrid>
        <w:gridCol w:w="9639"/>
      </w:tblGrid>
      <w:tr w:rsidR="002176EA" w:rsidRPr="00097945" w14:paraId="6D7B1A3C" w14:textId="77777777" w:rsidTr="00F555C7">
        <w:trPr>
          <w:trHeight w:val="547"/>
        </w:trPr>
        <w:tc>
          <w:tcPr>
            <w:tcW w:w="9639" w:type="dxa"/>
          </w:tcPr>
          <w:p w14:paraId="4EF1A730" w14:textId="22F6F06B" w:rsidR="002176EA" w:rsidRDefault="0021367F">
            <w:pPr>
              <w:rPr>
                <w:b/>
                <w:bCs/>
                <w:i/>
                <w:iCs/>
              </w:rPr>
            </w:pPr>
            <w:r w:rsidRPr="00B96B4A">
              <w:rPr>
                <w:b/>
                <w:bCs/>
                <w:i/>
                <w:iCs/>
              </w:rPr>
              <w:t>Phase 1</w:t>
            </w:r>
            <w:r w:rsidR="00BC7C1F" w:rsidRPr="00B96B4A">
              <w:rPr>
                <w:b/>
                <w:bCs/>
                <w:i/>
                <w:iCs/>
              </w:rPr>
              <w:t xml:space="preserve">: October 2025 </w:t>
            </w:r>
            <w:r w:rsidR="006B2908" w:rsidRPr="00B96B4A">
              <w:rPr>
                <w:b/>
                <w:bCs/>
                <w:i/>
                <w:iCs/>
              </w:rPr>
              <w:t>–</w:t>
            </w:r>
            <w:r w:rsidR="00BC7C1F" w:rsidRPr="00B96B4A">
              <w:rPr>
                <w:b/>
                <w:bCs/>
                <w:i/>
                <w:iCs/>
              </w:rPr>
              <w:t xml:space="preserve"> </w:t>
            </w:r>
            <w:r w:rsidR="006B2908" w:rsidRPr="00B96B4A">
              <w:rPr>
                <w:b/>
                <w:bCs/>
                <w:i/>
                <w:iCs/>
              </w:rPr>
              <w:t>February 2026</w:t>
            </w:r>
          </w:p>
          <w:p w14:paraId="29F013C0" w14:textId="41183F11" w:rsidR="00483052" w:rsidRPr="00483052" w:rsidRDefault="00483052">
            <w:pPr>
              <w:rPr>
                <w:i/>
                <w:iCs/>
              </w:rPr>
            </w:pPr>
            <w:r w:rsidRPr="00483052">
              <w:rPr>
                <w:i/>
                <w:iCs/>
              </w:rPr>
              <w:t>Technical</w:t>
            </w:r>
            <w:r w:rsidR="005408A9">
              <w:rPr>
                <w:i/>
                <w:iCs/>
              </w:rPr>
              <w:t xml:space="preserve"> Design</w:t>
            </w:r>
          </w:p>
          <w:p w14:paraId="15D46EA1" w14:textId="4CC31EE5" w:rsidR="005B55B7" w:rsidRPr="005B55B7" w:rsidRDefault="004A1F65" w:rsidP="007250E5">
            <w:pPr>
              <w:pStyle w:val="ListParagraph"/>
              <w:numPr>
                <w:ilvl w:val="0"/>
                <w:numId w:val="19"/>
              </w:numPr>
              <w:rPr>
                <w:szCs w:val="24"/>
              </w:rPr>
            </w:pPr>
            <w:r>
              <w:rPr>
                <w:szCs w:val="24"/>
              </w:rPr>
              <w:lastRenderedPageBreak/>
              <w:t>Draft technical requirements document</w:t>
            </w:r>
            <w:r w:rsidR="00157990">
              <w:rPr>
                <w:szCs w:val="24"/>
              </w:rPr>
              <w:t xml:space="preserve"> (e.g. </w:t>
            </w:r>
            <w:r w:rsidR="007D2DB5">
              <w:rPr>
                <w:szCs w:val="24"/>
              </w:rPr>
              <w:t>users, functional</w:t>
            </w:r>
            <w:r w:rsidR="00F37392">
              <w:rPr>
                <w:szCs w:val="24"/>
              </w:rPr>
              <w:t xml:space="preserve"> requirements, data</w:t>
            </w:r>
            <w:r w:rsidR="007D2DB5">
              <w:rPr>
                <w:szCs w:val="24"/>
              </w:rPr>
              <w:t xml:space="preserve">  requirements, </w:t>
            </w:r>
            <w:r w:rsidR="00157990">
              <w:rPr>
                <w:szCs w:val="24"/>
              </w:rPr>
              <w:t>data architecture</w:t>
            </w:r>
            <w:r w:rsidR="008C1BD7">
              <w:rPr>
                <w:szCs w:val="24"/>
              </w:rPr>
              <w:t>)</w:t>
            </w:r>
            <w:r w:rsidR="00157990">
              <w:rPr>
                <w:szCs w:val="24"/>
              </w:rPr>
              <w:t xml:space="preserve"> </w:t>
            </w:r>
            <w:r w:rsidR="005B55B7">
              <w:rPr>
                <w:szCs w:val="24"/>
              </w:rPr>
              <w:t xml:space="preserve">including platform evaluation criteria. </w:t>
            </w:r>
          </w:p>
          <w:p w14:paraId="7DDAAC18" w14:textId="77F79BD7" w:rsidR="00F37392" w:rsidRPr="00F37392" w:rsidRDefault="00F37392" w:rsidP="007250E5">
            <w:pPr>
              <w:pStyle w:val="ListParagraph"/>
              <w:numPr>
                <w:ilvl w:val="0"/>
                <w:numId w:val="19"/>
              </w:numPr>
              <w:rPr>
                <w:szCs w:val="24"/>
              </w:rPr>
            </w:pPr>
            <w:r>
              <w:rPr>
                <w:szCs w:val="24"/>
              </w:rPr>
              <w:t>SWOT analysis of technical platforms</w:t>
            </w:r>
            <w:r w:rsidR="008E7CE6">
              <w:rPr>
                <w:szCs w:val="24"/>
              </w:rPr>
              <w:t xml:space="preserve"> including data protection considerations</w:t>
            </w:r>
          </w:p>
          <w:p w14:paraId="00038026" w14:textId="012F107F" w:rsidR="00FC4411" w:rsidRDefault="00FC4411" w:rsidP="007250E5">
            <w:pPr>
              <w:pStyle w:val="ListParagraph"/>
              <w:numPr>
                <w:ilvl w:val="0"/>
                <w:numId w:val="19"/>
              </w:numPr>
              <w:rPr>
                <w:szCs w:val="24"/>
              </w:rPr>
            </w:pPr>
            <w:r>
              <w:rPr>
                <w:szCs w:val="24"/>
              </w:rPr>
              <w:t xml:space="preserve">Discussions with IT Services </w:t>
            </w:r>
            <w:r w:rsidR="003412D7">
              <w:rPr>
                <w:szCs w:val="24"/>
              </w:rPr>
              <w:t xml:space="preserve">for insights into data protection and system integration with Trinity IT services. </w:t>
            </w:r>
          </w:p>
          <w:p w14:paraId="71CDF013" w14:textId="51784B73" w:rsidR="000D3996" w:rsidRPr="003C28A4" w:rsidRDefault="005F2E13" w:rsidP="007250E5">
            <w:pPr>
              <w:pStyle w:val="ListParagraph"/>
              <w:numPr>
                <w:ilvl w:val="0"/>
                <w:numId w:val="19"/>
              </w:numPr>
              <w:rPr>
                <w:szCs w:val="24"/>
              </w:rPr>
            </w:pPr>
            <w:r>
              <w:rPr>
                <w:szCs w:val="24"/>
              </w:rPr>
              <w:t xml:space="preserve">Exploratory </w:t>
            </w:r>
            <w:r w:rsidR="00697CE6">
              <w:rPr>
                <w:szCs w:val="24"/>
              </w:rPr>
              <w:t>prototyping</w:t>
            </w:r>
            <w:r w:rsidR="003412D7">
              <w:rPr>
                <w:szCs w:val="24"/>
              </w:rPr>
              <w:t xml:space="preserve"> across multiple potential AI platforms </w:t>
            </w:r>
            <w:r w:rsidR="00697CE6">
              <w:rPr>
                <w:szCs w:val="24"/>
              </w:rPr>
              <w:t xml:space="preserve"> </w:t>
            </w:r>
          </w:p>
          <w:p w14:paraId="490F7A26" w14:textId="77777777" w:rsidR="000D3996" w:rsidRPr="000D3996" w:rsidRDefault="000D3996" w:rsidP="000D3996"/>
          <w:p w14:paraId="5021C7AD" w14:textId="75DCD8FF" w:rsidR="00483052" w:rsidRPr="00483052" w:rsidRDefault="00601F0B" w:rsidP="00483052">
            <w:pPr>
              <w:rPr>
                <w:i/>
                <w:iCs/>
              </w:rPr>
            </w:pPr>
            <w:r>
              <w:rPr>
                <w:i/>
                <w:iCs/>
              </w:rPr>
              <w:t>Educational Design</w:t>
            </w:r>
          </w:p>
          <w:p w14:paraId="25346DCE" w14:textId="3EC63707" w:rsidR="00BE072B" w:rsidRDefault="00C20966" w:rsidP="007250E5">
            <w:pPr>
              <w:pStyle w:val="ListParagraph"/>
              <w:numPr>
                <w:ilvl w:val="0"/>
                <w:numId w:val="19"/>
              </w:numPr>
              <w:rPr>
                <w:szCs w:val="24"/>
              </w:rPr>
            </w:pPr>
            <w:r>
              <w:rPr>
                <w:szCs w:val="24"/>
              </w:rPr>
              <w:t xml:space="preserve">Narrative </w:t>
            </w:r>
            <w:r w:rsidR="00383E42">
              <w:rPr>
                <w:szCs w:val="24"/>
              </w:rPr>
              <w:t>review</w:t>
            </w:r>
            <w:r w:rsidR="00BE072B">
              <w:rPr>
                <w:szCs w:val="24"/>
              </w:rPr>
              <w:t xml:space="preserve"> of educational chatbots, </w:t>
            </w:r>
            <w:r w:rsidR="00C71774">
              <w:rPr>
                <w:szCs w:val="24"/>
              </w:rPr>
              <w:t>dialogic</w:t>
            </w:r>
            <w:r w:rsidR="00BE072B">
              <w:rPr>
                <w:szCs w:val="24"/>
              </w:rPr>
              <w:t xml:space="preserve"> pedagogy</w:t>
            </w:r>
            <w:r w:rsidR="00C71774">
              <w:rPr>
                <w:szCs w:val="24"/>
              </w:rPr>
              <w:t xml:space="preserve">, and </w:t>
            </w:r>
            <w:r w:rsidR="00DF0FB4">
              <w:rPr>
                <w:szCs w:val="24"/>
              </w:rPr>
              <w:t>Research Methods</w:t>
            </w:r>
            <w:r w:rsidR="00C71774">
              <w:rPr>
                <w:szCs w:val="24"/>
              </w:rPr>
              <w:t xml:space="preserve"> </w:t>
            </w:r>
            <w:r w:rsidR="00383E42">
              <w:rPr>
                <w:szCs w:val="24"/>
              </w:rPr>
              <w:t>supervisory practices</w:t>
            </w:r>
            <w:r w:rsidR="00C71774">
              <w:rPr>
                <w:szCs w:val="24"/>
              </w:rPr>
              <w:t xml:space="preserve">. </w:t>
            </w:r>
            <w:r w:rsidR="00BE072B">
              <w:rPr>
                <w:szCs w:val="24"/>
              </w:rPr>
              <w:t xml:space="preserve"> </w:t>
            </w:r>
          </w:p>
          <w:p w14:paraId="21A42F42" w14:textId="54A8C8A6" w:rsidR="00B96B4A" w:rsidRPr="00B53D8E" w:rsidRDefault="00B96B4A" w:rsidP="007250E5">
            <w:pPr>
              <w:pStyle w:val="ListParagraph"/>
              <w:numPr>
                <w:ilvl w:val="0"/>
                <w:numId w:val="19"/>
              </w:numPr>
              <w:rPr>
                <w:szCs w:val="24"/>
              </w:rPr>
            </w:pPr>
            <w:r w:rsidRPr="00B53D8E">
              <w:rPr>
                <w:szCs w:val="24"/>
              </w:rPr>
              <w:t>Identification</w:t>
            </w:r>
            <w:r w:rsidR="00EF5864">
              <w:rPr>
                <w:szCs w:val="24"/>
              </w:rPr>
              <w:t>, evaluation,</w:t>
            </w:r>
            <w:r w:rsidRPr="00B53D8E">
              <w:rPr>
                <w:szCs w:val="24"/>
              </w:rPr>
              <w:t xml:space="preserve"> and retrieval of open access</w:t>
            </w:r>
            <w:r w:rsidR="00B53D8E">
              <w:rPr>
                <w:szCs w:val="24"/>
              </w:rPr>
              <w:t xml:space="preserve"> published</w:t>
            </w:r>
            <w:r w:rsidRPr="00B53D8E">
              <w:rPr>
                <w:szCs w:val="24"/>
              </w:rPr>
              <w:t xml:space="preserve"> </w:t>
            </w:r>
            <w:r w:rsidR="00DF0FB4">
              <w:rPr>
                <w:szCs w:val="24"/>
              </w:rPr>
              <w:t>Research Methods</w:t>
            </w:r>
            <w:r w:rsidRPr="00B53D8E">
              <w:rPr>
                <w:szCs w:val="24"/>
              </w:rPr>
              <w:t xml:space="preserve"> literature </w:t>
            </w:r>
            <w:r w:rsidR="00542F59" w:rsidRPr="00B53D8E">
              <w:rPr>
                <w:szCs w:val="24"/>
              </w:rPr>
              <w:t>for RAG.</w:t>
            </w:r>
          </w:p>
          <w:p w14:paraId="690050F7" w14:textId="64B63EB3" w:rsidR="00542F59" w:rsidRDefault="00777DAD" w:rsidP="007250E5">
            <w:pPr>
              <w:pStyle w:val="ListParagraph"/>
              <w:numPr>
                <w:ilvl w:val="0"/>
                <w:numId w:val="19"/>
              </w:numPr>
              <w:rPr>
                <w:szCs w:val="24"/>
              </w:rPr>
            </w:pPr>
            <w:r>
              <w:rPr>
                <w:szCs w:val="24"/>
              </w:rPr>
              <w:t>Informal i</w:t>
            </w:r>
            <w:r w:rsidR="00542F59" w:rsidRPr="00B53D8E">
              <w:rPr>
                <w:szCs w:val="24"/>
              </w:rPr>
              <w:t>nterviews</w:t>
            </w:r>
            <w:r w:rsidR="00B53D8E" w:rsidRPr="00B53D8E">
              <w:rPr>
                <w:szCs w:val="24"/>
              </w:rPr>
              <w:t xml:space="preserve"> with</w:t>
            </w:r>
            <w:r w:rsidR="00542F59" w:rsidRPr="00B53D8E">
              <w:rPr>
                <w:szCs w:val="24"/>
              </w:rPr>
              <w:t xml:space="preserve"> MSc/PhD Supervisors from target disciplines</w:t>
            </w:r>
            <w:r w:rsidR="00B53D8E">
              <w:rPr>
                <w:szCs w:val="24"/>
              </w:rPr>
              <w:t xml:space="preserve"> to </w:t>
            </w:r>
            <w:r w:rsidR="008E362E">
              <w:rPr>
                <w:szCs w:val="24"/>
              </w:rPr>
              <w:t xml:space="preserve">inform how they support students in selecting </w:t>
            </w:r>
            <w:r w:rsidR="00DF0FB4">
              <w:rPr>
                <w:szCs w:val="24"/>
              </w:rPr>
              <w:t>Research Methods</w:t>
            </w:r>
            <w:r w:rsidR="008E362E">
              <w:rPr>
                <w:szCs w:val="24"/>
              </w:rPr>
              <w:t xml:space="preserve">. </w:t>
            </w:r>
            <w:r w:rsidR="00B53D8E">
              <w:rPr>
                <w:szCs w:val="24"/>
              </w:rPr>
              <w:t xml:space="preserve"> </w:t>
            </w:r>
          </w:p>
          <w:p w14:paraId="794DEE1A" w14:textId="3D8ED9BA" w:rsidR="00931E29" w:rsidRPr="00B53D8E" w:rsidRDefault="00777DAD" w:rsidP="007250E5">
            <w:pPr>
              <w:pStyle w:val="ListParagraph"/>
              <w:numPr>
                <w:ilvl w:val="0"/>
                <w:numId w:val="19"/>
              </w:numPr>
              <w:rPr>
                <w:szCs w:val="24"/>
              </w:rPr>
            </w:pPr>
            <w:r>
              <w:rPr>
                <w:szCs w:val="24"/>
              </w:rPr>
              <w:t>Informal i</w:t>
            </w:r>
            <w:r w:rsidR="00931E29">
              <w:rPr>
                <w:szCs w:val="24"/>
              </w:rPr>
              <w:t xml:space="preserve">nterviews with MSc/PhD Students from target disciplines to inform how they would like to be supported in selecting </w:t>
            </w:r>
            <w:r w:rsidR="00DF0FB4">
              <w:rPr>
                <w:szCs w:val="24"/>
              </w:rPr>
              <w:t>Research Methods</w:t>
            </w:r>
            <w:r w:rsidR="00931E29">
              <w:rPr>
                <w:szCs w:val="24"/>
              </w:rPr>
              <w:t xml:space="preserve">. </w:t>
            </w:r>
          </w:p>
          <w:p w14:paraId="2BF3B828" w14:textId="4AA5E02F" w:rsidR="00B53D8E" w:rsidRDefault="00B53D8E" w:rsidP="007250E5">
            <w:pPr>
              <w:pStyle w:val="ListParagraph"/>
              <w:numPr>
                <w:ilvl w:val="0"/>
                <w:numId w:val="19"/>
              </w:numPr>
              <w:rPr>
                <w:szCs w:val="24"/>
              </w:rPr>
            </w:pPr>
            <w:r w:rsidRPr="00B53D8E">
              <w:rPr>
                <w:szCs w:val="24"/>
              </w:rPr>
              <w:t>Analysis of interviews with MSc/PhD Supervisors</w:t>
            </w:r>
            <w:r w:rsidR="00931E29">
              <w:rPr>
                <w:szCs w:val="24"/>
              </w:rPr>
              <w:t xml:space="preserve"> and Students</w:t>
            </w:r>
            <w:r w:rsidRPr="00B53D8E">
              <w:rPr>
                <w:szCs w:val="24"/>
              </w:rPr>
              <w:t xml:space="preserve"> from target disciplines to inform </w:t>
            </w:r>
            <w:r w:rsidR="00002F54">
              <w:rPr>
                <w:szCs w:val="24"/>
              </w:rPr>
              <w:t xml:space="preserve">chatbot </w:t>
            </w:r>
            <w:r w:rsidRPr="00B53D8E">
              <w:rPr>
                <w:szCs w:val="24"/>
              </w:rPr>
              <w:t>dialogue</w:t>
            </w:r>
            <w:r w:rsidR="00002F54">
              <w:rPr>
                <w:szCs w:val="24"/>
              </w:rPr>
              <w:t xml:space="preserve"> patterns.</w:t>
            </w:r>
          </w:p>
          <w:p w14:paraId="5906623A" w14:textId="2B2B34FE" w:rsidR="007250E5" w:rsidRPr="007250E5" w:rsidRDefault="007250E5" w:rsidP="007250E5">
            <w:pPr>
              <w:pStyle w:val="ListParagraph"/>
              <w:numPr>
                <w:ilvl w:val="0"/>
                <w:numId w:val="19"/>
              </w:numPr>
              <w:rPr>
                <w:szCs w:val="24"/>
              </w:rPr>
            </w:pPr>
            <w:r>
              <w:rPr>
                <w:szCs w:val="24"/>
              </w:rPr>
              <w:t>Discussions with DEI Office on inclusivity requirements</w:t>
            </w:r>
          </w:p>
          <w:p w14:paraId="169180A3" w14:textId="61E06742" w:rsidR="0081322A" w:rsidRDefault="00B95224" w:rsidP="007250E5">
            <w:pPr>
              <w:pStyle w:val="ListParagraph"/>
              <w:numPr>
                <w:ilvl w:val="0"/>
                <w:numId w:val="19"/>
              </w:numPr>
              <w:rPr>
                <w:szCs w:val="24"/>
              </w:rPr>
            </w:pPr>
            <w:r>
              <w:rPr>
                <w:szCs w:val="24"/>
              </w:rPr>
              <w:t>Selection of</w:t>
            </w:r>
            <w:r w:rsidR="0081322A">
              <w:rPr>
                <w:szCs w:val="24"/>
              </w:rPr>
              <w:t xml:space="preserve"> conversation design</w:t>
            </w:r>
            <w:r>
              <w:rPr>
                <w:szCs w:val="24"/>
              </w:rPr>
              <w:t xml:space="preserve"> framework</w:t>
            </w:r>
            <w:r w:rsidR="0081322A">
              <w:rPr>
                <w:szCs w:val="24"/>
              </w:rPr>
              <w:t xml:space="preserve"> </w:t>
            </w:r>
          </w:p>
          <w:p w14:paraId="7EF1E1AB" w14:textId="4130D240" w:rsidR="008C1BD7" w:rsidRDefault="008C1BD7" w:rsidP="007250E5">
            <w:pPr>
              <w:pStyle w:val="ListParagraph"/>
              <w:numPr>
                <w:ilvl w:val="0"/>
                <w:numId w:val="19"/>
              </w:numPr>
              <w:rPr>
                <w:szCs w:val="24"/>
              </w:rPr>
            </w:pPr>
            <w:r>
              <w:rPr>
                <w:szCs w:val="24"/>
              </w:rPr>
              <w:t>Identification of</w:t>
            </w:r>
            <w:r w:rsidR="008470B1">
              <w:rPr>
                <w:szCs w:val="24"/>
              </w:rPr>
              <w:t xml:space="preserve"> student</w:t>
            </w:r>
            <w:r>
              <w:rPr>
                <w:szCs w:val="24"/>
              </w:rPr>
              <w:t xml:space="preserve"> personalization levels </w:t>
            </w:r>
          </w:p>
          <w:p w14:paraId="6E09E155" w14:textId="0FA934F7" w:rsidR="001F3E20" w:rsidRPr="00BB3D31" w:rsidRDefault="00BE0DF3" w:rsidP="00BB3D31">
            <w:pPr>
              <w:pStyle w:val="ListParagraph"/>
              <w:numPr>
                <w:ilvl w:val="0"/>
                <w:numId w:val="19"/>
              </w:numPr>
              <w:rPr>
                <w:szCs w:val="24"/>
              </w:rPr>
            </w:pPr>
            <w:r>
              <w:rPr>
                <w:szCs w:val="24"/>
              </w:rPr>
              <w:t xml:space="preserve">Learning objective definitions  </w:t>
            </w:r>
          </w:p>
          <w:p w14:paraId="4A519C79" w14:textId="77777777" w:rsidR="001F3E20" w:rsidRPr="001F3E20" w:rsidRDefault="001F3E20" w:rsidP="001F3E20">
            <w:pPr>
              <w:pStyle w:val="ListParagraph"/>
              <w:numPr>
                <w:ilvl w:val="0"/>
                <w:numId w:val="0"/>
              </w:numPr>
              <w:ind w:left="720"/>
              <w:rPr>
                <w:szCs w:val="24"/>
              </w:rPr>
            </w:pPr>
          </w:p>
          <w:p w14:paraId="3EBAB57B" w14:textId="77777777" w:rsidR="001F3E20" w:rsidRPr="00347842" w:rsidRDefault="001F3E20" w:rsidP="001F3E20">
            <w:pPr>
              <w:rPr>
                <w:i/>
                <w:iCs/>
              </w:rPr>
            </w:pPr>
            <w:r w:rsidRPr="00347842">
              <w:rPr>
                <w:i/>
                <w:iCs/>
              </w:rPr>
              <w:t>Implementation</w:t>
            </w:r>
          </w:p>
          <w:p w14:paraId="5482033F" w14:textId="5F2CBB42" w:rsidR="00670F38" w:rsidRPr="00670F38" w:rsidRDefault="00670F38" w:rsidP="00670F38">
            <w:pPr>
              <w:pStyle w:val="ListParagraph"/>
              <w:numPr>
                <w:ilvl w:val="0"/>
                <w:numId w:val="19"/>
              </w:numPr>
              <w:rPr>
                <w:szCs w:val="24"/>
              </w:rPr>
            </w:pPr>
            <w:r>
              <w:rPr>
                <w:szCs w:val="24"/>
              </w:rPr>
              <w:t>Recruitment and commencement of Research Assistant (either Phase 1 or 2 where possible)</w:t>
            </w:r>
          </w:p>
          <w:p w14:paraId="3537F4E5" w14:textId="54838494" w:rsidR="001F3E20" w:rsidRDefault="001F3E20" w:rsidP="007250E5">
            <w:pPr>
              <w:pStyle w:val="ListParagraph"/>
              <w:numPr>
                <w:ilvl w:val="0"/>
                <w:numId w:val="19"/>
              </w:numPr>
              <w:rPr>
                <w:szCs w:val="24"/>
              </w:rPr>
            </w:pPr>
            <w:r>
              <w:rPr>
                <w:szCs w:val="24"/>
              </w:rPr>
              <w:t>Placeholder invitation to participate in pilot sent to students and supervisors</w:t>
            </w:r>
          </w:p>
          <w:p w14:paraId="61F081E3" w14:textId="62B3D4ED" w:rsidR="00BB3D31" w:rsidRPr="001F3E20" w:rsidRDefault="00BB3D31" w:rsidP="007250E5">
            <w:pPr>
              <w:pStyle w:val="ListParagraph"/>
              <w:numPr>
                <w:ilvl w:val="0"/>
                <w:numId w:val="19"/>
              </w:numPr>
              <w:rPr>
                <w:szCs w:val="24"/>
              </w:rPr>
            </w:pPr>
            <w:r>
              <w:rPr>
                <w:szCs w:val="24"/>
              </w:rPr>
              <w:t>Ethical approval sought from School of Education for research</w:t>
            </w:r>
          </w:p>
          <w:p w14:paraId="492D0BFE" w14:textId="77777777" w:rsidR="00581E8F" w:rsidRPr="000D3996" w:rsidRDefault="00581E8F" w:rsidP="00581E8F">
            <w:pPr>
              <w:pStyle w:val="ListParagraph"/>
              <w:numPr>
                <w:ilvl w:val="0"/>
                <w:numId w:val="0"/>
              </w:numPr>
              <w:ind w:left="720"/>
              <w:rPr>
                <w:szCs w:val="24"/>
              </w:rPr>
            </w:pPr>
          </w:p>
          <w:p w14:paraId="5866D199" w14:textId="32416B07" w:rsidR="0021367F" w:rsidRDefault="0021367F">
            <w:pPr>
              <w:rPr>
                <w:b/>
                <w:bCs/>
                <w:i/>
                <w:iCs/>
              </w:rPr>
            </w:pPr>
            <w:r w:rsidRPr="00B96B4A">
              <w:rPr>
                <w:b/>
                <w:bCs/>
                <w:i/>
                <w:iCs/>
              </w:rPr>
              <w:t>Phase 2</w:t>
            </w:r>
            <w:r w:rsidR="006B2908" w:rsidRPr="00B96B4A">
              <w:rPr>
                <w:b/>
                <w:bCs/>
                <w:i/>
                <w:iCs/>
              </w:rPr>
              <w:t>: February 2026 – June 2026</w:t>
            </w:r>
          </w:p>
          <w:p w14:paraId="039C3954" w14:textId="77777777" w:rsidR="005408A9" w:rsidRPr="00483052" w:rsidRDefault="005408A9" w:rsidP="005408A9">
            <w:pPr>
              <w:rPr>
                <w:i/>
                <w:iCs/>
              </w:rPr>
            </w:pPr>
            <w:r w:rsidRPr="00483052">
              <w:rPr>
                <w:i/>
                <w:iCs/>
              </w:rPr>
              <w:t>Technical</w:t>
            </w:r>
            <w:r>
              <w:rPr>
                <w:i/>
                <w:iCs/>
              </w:rPr>
              <w:t xml:space="preserve"> Design</w:t>
            </w:r>
          </w:p>
          <w:p w14:paraId="7C723717" w14:textId="3DCB4D79" w:rsidR="00DC16D9" w:rsidRDefault="000D3996" w:rsidP="007250E5">
            <w:pPr>
              <w:pStyle w:val="ListParagraph"/>
              <w:numPr>
                <w:ilvl w:val="0"/>
                <w:numId w:val="19"/>
              </w:numPr>
              <w:rPr>
                <w:szCs w:val="24"/>
              </w:rPr>
            </w:pPr>
            <w:r>
              <w:rPr>
                <w:szCs w:val="24"/>
              </w:rPr>
              <w:t>Informed s</w:t>
            </w:r>
            <w:r w:rsidR="00DC16D9">
              <w:rPr>
                <w:szCs w:val="24"/>
              </w:rPr>
              <w:t>election of technical platform</w:t>
            </w:r>
            <w:r>
              <w:rPr>
                <w:szCs w:val="24"/>
              </w:rPr>
              <w:t xml:space="preserve"> based on Phase 1 results</w:t>
            </w:r>
          </w:p>
          <w:p w14:paraId="3FB41F1D" w14:textId="7137914E" w:rsidR="00057366" w:rsidRPr="009A2EB3" w:rsidRDefault="003873B8" w:rsidP="009A2EB3">
            <w:pPr>
              <w:pStyle w:val="ListParagraph"/>
              <w:numPr>
                <w:ilvl w:val="0"/>
                <w:numId w:val="19"/>
              </w:numPr>
              <w:rPr>
                <w:szCs w:val="24"/>
              </w:rPr>
            </w:pPr>
            <w:r>
              <w:rPr>
                <w:szCs w:val="24"/>
              </w:rPr>
              <w:t xml:space="preserve">Technical prototyping </w:t>
            </w:r>
            <w:r w:rsidR="00057366">
              <w:rPr>
                <w:szCs w:val="24"/>
              </w:rPr>
              <w:t xml:space="preserve">including </w:t>
            </w:r>
            <w:r w:rsidR="009A2EB3">
              <w:rPr>
                <w:szCs w:val="24"/>
              </w:rPr>
              <w:t xml:space="preserve">conversation </w:t>
            </w:r>
            <w:r w:rsidR="00A316AA">
              <w:rPr>
                <w:szCs w:val="24"/>
              </w:rPr>
              <w:t xml:space="preserve">implementation, RAG, </w:t>
            </w:r>
            <w:r w:rsidR="00057366">
              <w:rPr>
                <w:szCs w:val="24"/>
              </w:rPr>
              <w:t>logging and monitoring system</w:t>
            </w:r>
            <w:r w:rsidR="009A2EB3">
              <w:rPr>
                <w:szCs w:val="24"/>
              </w:rPr>
              <w:t>, r</w:t>
            </w:r>
            <w:r w:rsidR="00057366" w:rsidRPr="009A2EB3">
              <w:rPr>
                <w:szCs w:val="24"/>
              </w:rPr>
              <w:t>ed flag and security modelling</w:t>
            </w:r>
            <w:r w:rsidR="009A2EB3">
              <w:rPr>
                <w:szCs w:val="24"/>
              </w:rPr>
              <w:t>, and reporting back end including accuracy and efficiency monitoring.</w:t>
            </w:r>
          </w:p>
          <w:p w14:paraId="781D0738" w14:textId="33E9A447" w:rsidR="000C52DB" w:rsidRDefault="000C52DB" w:rsidP="007250E5">
            <w:pPr>
              <w:pStyle w:val="ListParagraph"/>
              <w:numPr>
                <w:ilvl w:val="0"/>
                <w:numId w:val="19"/>
              </w:numPr>
              <w:rPr>
                <w:szCs w:val="24"/>
              </w:rPr>
            </w:pPr>
            <w:r>
              <w:rPr>
                <w:szCs w:val="24"/>
              </w:rPr>
              <w:t xml:space="preserve">Build knowledge base using open access </w:t>
            </w:r>
            <w:r w:rsidR="00DF0FB4">
              <w:rPr>
                <w:szCs w:val="24"/>
              </w:rPr>
              <w:t>Research Methods</w:t>
            </w:r>
            <w:r>
              <w:rPr>
                <w:szCs w:val="24"/>
              </w:rPr>
              <w:t xml:space="preserve"> literature</w:t>
            </w:r>
            <w:r w:rsidR="00BF57EB">
              <w:rPr>
                <w:szCs w:val="24"/>
              </w:rPr>
              <w:t xml:space="preserve"> for RAG</w:t>
            </w:r>
          </w:p>
          <w:p w14:paraId="60CDE4ED" w14:textId="397D1B77" w:rsidR="000C52DB" w:rsidRDefault="000C52DB" w:rsidP="007250E5">
            <w:pPr>
              <w:pStyle w:val="ListParagraph"/>
              <w:numPr>
                <w:ilvl w:val="0"/>
                <w:numId w:val="19"/>
              </w:numPr>
              <w:rPr>
                <w:szCs w:val="24"/>
              </w:rPr>
            </w:pPr>
            <w:r>
              <w:rPr>
                <w:szCs w:val="24"/>
              </w:rPr>
              <w:t xml:space="preserve">UX testing of initial prototype </w:t>
            </w:r>
            <w:r w:rsidR="00581E8F">
              <w:rPr>
                <w:szCs w:val="24"/>
              </w:rPr>
              <w:t xml:space="preserve">with </w:t>
            </w:r>
            <w:r w:rsidR="00F61B54">
              <w:rPr>
                <w:szCs w:val="24"/>
              </w:rPr>
              <w:t>proposal team</w:t>
            </w:r>
          </w:p>
          <w:p w14:paraId="4C7E3B6E" w14:textId="19A35E91" w:rsidR="003E33DE" w:rsidRDefault="003E33DE" w:rsidP="007250E5">
            <w:pPr>
              <w:pStyle w:val="ListParagraph"/>
              <w:numPr>
                <w:ilvl w:val="0"/>
                <w:numId w:val="19"/>
              </w:numPr>
              <w:rPr>
                <w:szCs w:val="24"/>
              </w:rPr>
            </w:pPr>
            <w:r>
              <w:rPr>
                <w:szCs w:val="24"/>
              </w:rPr>
              <w:t>Integration of evaluation feedback into platform</w:t>
            </w:r>
          </w:p>
          <w:p w14:paraId="6CA8D46F" w14:textId="50FB02F5" w:rsidR="004369AD" w:rsidRPr="004369AD" w:rsidRDefault="004369AD" w:rsidP="004369AD">
            <w:pPr>
              <w:pStyle w:val="ListParagraph"/>
              <w:numPr>
                <w:ilvl w:val="0"/>
                <w:numId w:val="19"/>
              </w:numPr>
              <w:rPr>
                <w:szCs w:val="24"/>
              </w:rPr>
            </w:pPr>
            <w:r>
              <w:rPr>
                <w:szCs w:val="24"/>
              </w:rPr>
              <w:t>Develop technical rubric for quality assurance of chatbot performance</w:t>
            </w:r>
          </w:p>
          <w:p w14:paraId="20083E04" w14:textId="4C454C15" w:rsidR="003873B8" w:rsidRPr="00687F72" w:rsidRDefault="003873B8">
            <w:pPr>
              <w:rPr>
                <w:i/>
                <w:iCs/>
              </w:rPr>
            </w:pPr>
            <w:r w:rsidRPr="00687F72">
              <w:rPr>
                <w:i/>
                <w:iCs/>
              </w:rPr>
              <w:lastRenderedPageBreak/>
              <w:t>Educational Design</w:t>
            </w:r>
          </w:p>
          <w:p w14:paraId="3F933A15" w14:textId="2790EC17" w:rsidR="004A1F65" w:rsidRDefault="007365DA" w:rsidP="007250E5">
            <w:pPr>
              <w:pStyle w:val="ListParagraph"/>
              <w:numPr>
                <w:ilvl w:val="0"/>
                <w:numId w:val="19"/>
              </w:numPr>
              <w:rPr>
                <w:szCs w:val="24"/>
              </w:rPr>
            </w:pPr>
            <w:r>
              <w:rPr>
                <w:szCs w:val="24"/>
              </w:rPr>
              <w:t>Initial c</w:t>
            </w:r>
            <w:r w:rsidR="004A1F65">
              <w:rPr>
                <w:szCs w:val="24"/>
              </w:rPr>
              <w:t>onversation design</w:t>
            </w:r>
            <w:r w:rsidR="00625103">
              <w:rPr>
                <w:szCs w:val="24"/>
              </w:rPr>
              <w:t xml:space="preserve"> based on </w:t>
            </w:r>
            <w:r w:rsidR="00C20966">
              <w:rPr>
                <w:szCs w:val="24"/>
              </w:rPr>
              <w:t xml:space="preserve">narrative </w:t>
            </w:r>
            <w:r w:rsidR="00625103">
              <w:rPr>
                <w:szCs w:val="24"/>
              </w:rPr>
              <w:t>review and interviews.</w:t>
            </w:r>
          </w:p>
          <w:p w14:paraId="075BB6D6" w14:textId="32A3726B" w:rsidR="00BF57EB" w:rsidRDefault="00BF57EB" w:rsidP="007250E5">
            <w:pPr>
              <w:pStyle w:val="ListParagraph"/>
              <w:numPr>
                <w:ilvl w:val="0"/>
                <w:numId w:val="19"/>
              </w:numPr>
              <w:rPr>
                <w:szCs w:val="24"/>
              </w:rPr>
            </w:pPr>
            <w:r>
              <w:rPr>
                <w:szCs w:val="24"/>
              </w:rPr>
              <w:t xml:space="preserve">Presentation of initial conversation design to </w:t>
            </w:r>
            <w:r w:rsidR="00F6113D">
              <w:rPr>
                <w:szCs w:val="24"/>
              </w:rPr>
              <w:t xml:space="preserve">previously interviewed </w:t>
            </w:r>
            <w:r>
              <w:rPr>
                <w:szCs w:val="24"/>
              </w:rPr>
              <w:t>Students and Supervisors for feedback</w:t>
            </w:r>
          </w:p>
          <w:p w14:paraId="7E438ED1" w14:textId="7B31300F" w:rsidR="00BE0DF3" w:rsidRDefault="00BE0DF3" w:rsidP="007250E5">
            <w:pPr>
              <w:pStyle w:val="ListParagraph"/>
              <w:numPr>
                <w:ilvl w:val="0"/>
                <w:numId w:val="19"/>
              </w:numPr>
              <w:rPr>
                <w:szCs w:val="24"/>
              </w:rPr>
            </w:pPr>
            <w:r>
              <w:rPr>
                <w:szCs w:val="24"/>
              </w:rPr>
              <w:t>Refinement of learning objectives</w:t>
            </w:r>
          </w:p>
          <w:p w14:paraId="2ECC4777" w14:textId="091F7763" w:rsidR="00347842" w:rsidRPr="00347842" w:rsidRDefault="00347842" w:rsidP="00347842">
            <w:pPr>
              <w:rPr>
                <w:i/>
                <w:iCs/>
              </w:rPr>
            </w:pPr>
            <w:r w:rsidRPr="00347842">
              <w:rPr>
                <w:i/>
                <w:iCs/>
              </w:rPr>
              <w:t>Implementation</w:t>
            </w:r>
          </w:p>
          <w:p w14:paraId="552E2580" w14:textId="07E0C237" w:rsidR="001F3E20" w:rsidRDefault="001F3E20" w:rsidP="007250E5">
            <w:pPr>
              <w:pStyle w:val="ListParagraph"/>
              <w:numPr>
                <w:ilvl w:val="0"/>
                <w:numId w:val="19"/>
              </w:numPr>
              <w:rPr>
                <w:szCs w:val="24"/>
              </w:rPr>
            </w:pPr>
            <w:r>
              <w:rPr>
                <w:szCs w:val="24"/>
              </w:rPr>
              <w:t>Invitation to participate in pilot sent to students and supervisors</w:t>
            </w:r>
          </w:p>
          <w:p w14:paraId="362C89EF" w14:textId="68068092" w:rsidR="00347842" w:rsidRPr="00347842" w:rsidRDefault="00347842" w:rsidP="007250E5">
            <w:pPr>
              <w:pStyle w:val="ListParagraph"/>
              <w:numPr>
                <w:ilvl w:val="0"/>
                <w:numId w:val="19"/>
              </w:numPr>
              <w:rPr>
                <w:szCs w:val="24"/>
              </w:rPr>
            </w:pPr>
            <w:r>
              <w:rPr>
                <w:szCs w:val="24"/>
              </w:rPr>
              <w:t>Develop evaluation materials (e.g. surveys</w:t>
            </w:r>
            <w:r w:rsidR="00334605">
              <w:rPr>
                <w:szCs w:val="24"/>
              </w:rPr>
              <w:t xml:space="preserve"> and interview schedule</w:t>
            </w:r>
            <w:r>
              <w:rPr>
                <w:szCs w:val="24"/>
              </w:rPr>
              <w:t>)</w:t>
            </w:r>
          </w:p>
          <w:p w14:paraId="49E655D9" w14:textId="77777777" w:rsidR="0021367F" w:rsidRDefault="0021367F">
            <w:pPr>
              <w:rPr>
                <w:i/>
                <w:iCs/>
              </w:rPr>
            </w:pPr>
          </w:p>
          <w:p w14:paraId="31EDB527" w14:textId="550850CB" w:rsidR="0021367F" w:rsidRDefault="0021367F">
            <w:pPr>
              <w:rPr>
                <w:b/>
                <w:bCs/>
                <w:i/>
                <w:iCs/>
              </w:rPr>
            </w:pPr>
            <w:r w:rsidRPr="00B96B4A">
              <w:rPr>
                <w:b/>
                <w:bCs/>
                <w:i/>
                <w:iCs/>
              </w:rPr>
              <w:t>Phase 3</w:t>
            </w:r>
            <w:r w:rsidR="006B2908" w:rsidRPr="00B96B4A">
              <w:rPr>
                <w:b/>
                <w:bCs/>
                <w:i/>
                <w:iCs/>
              </w:rPr>
              <w:t xml:space="preserve">: July 2026 – </w:t>
            </w:r>
            <w:r w:rsidR="00201F4F">
              <w:rPr>
                <w:b/>
                <w:bCs/>
                <w:i/>
                <w:iCs/>
              </w:rPr>
              <w:t>December</w:t>
            </w:r>
            <w:r w:rsidR="00201F4F" w:rsidRPr="00B96B4A">
              <w:rPr>
                <w:b/>
                <w:bCs/>
                <w:i/>
                <w:iCs/>
              </w:rPr>
              <w:t xml:space="preserve"> </w:t>
            </w:r>
            <w:r w:rsidR="006B2908" w:rsidRPr="00B96B4A">
              <w:rPr>
                <w:b/>
                <w:bCs/>
                <w:i/>
                <w:iCs/>
              </w:rPr>
              <w:t>2026</w:t>
            </w:r>
          </w:p>
          <w:p w14:paraId="53BC48F2" w14:textId="77777777" w:rsidR="00011ABA" w:rsidRDefault="00011ABA">
            <w:pPr>
              <w:rPr>
                <w:b/>
                <w:bCs/>
                <w:i/>
                <w:iCs/>
              </w:rPr>
            </w:pPr>
          </w:p>
          <w:p w14:paraId="395E73F9" w14:textId="38495A30" w:rsidR="00011ABA" w:rsidRDefault="00011ABA" w:rsidP="005408A9">
            <w:pPr>
              <w:rPr>
                <w:i/>
                <w:iCs/>
              </w:rPr>
            </w:pPr>
            <w:r w:rsidRPr="00011ABA">
              <w:rPr>
                <w:i/>
                <w:iCs/>
              </w:rPr>
              <w:t>Implementation</w:t>
            </w:r>
          </w:p>
          <w:p w14:paraId="34822C8E" w14:textId="55182553" w:rsidR="00EC28FB" w:rsidRPr="00F550B3" w:rsidRDefault="004A1F65" w:rsidP="007250E5">
            <w:pPr>
              <w:pStyle w:val="ListParagraph"/>
              <w:numPr>
                <w:ilvl w:val="0"/>
                <w:numId w:val="19"/>
              </w:numPr>
              <w:rPr>
                <w:szCs w:val="24"/>
              </w:rPr>
            </w:pPr>
            <w:r w:rsidRPr="00F550B3">
              <w:rPr>
                <w:szCs w:val="24"/>
              </w:rPr>
              <w:t>First pilot</w:t>
            </w:r>
            <w:r w:rsidR="005255E7" w:rsidRPr="00F550B3">
              <w:rPr>
                <w:szCs w:val="24"/>
              </w:rPr>
              <w:t xml:space="preserve"> for </w:t>
            </w:r>
            <w:r w:rsidR="00614B70" w:rsidRPr="00F550B3">
              <w:rPr>
                <w:szCs w:val="24"/>
              </w:rPr>
              <w:t xml:space="preserve">10 </w:t>
            </w:r>
            <w:r w:rsidR="005255E7" w:rsidRPr="00F550B3">
              <w:rPr>
                <w:szCs w:val="24"/>
              </w:rPr>
              <w:t xml:space="preserve">students in </w:t>
            </w:r>
            <w:r w:rsidR="00614B70" w:rsidRPr="00F550B3">
              <w:rPr>
                <w:szCs w:val="24"/>
              </w:rPr>
              <w:t xml:space="preserve">School of Education and CHARM-EU </w:t>
            </w:r>
            <w:r w:rsidR="005255E7" w:rsidRPr="00F550B3">
              <w:rPr>
                <w:szCs w:val="24"/>
              </w:rPr>
              <w:t xml:space="preserve"> </w:t>
            </w:r>
          </w:p>
          <w:p w14:paraId="0D1E54C4" w14:textId="4766F2A8" w:rsidR="00451C15" w:rsidRPr="00451C15" w:rsidRDefault="00451C15" w:rsidP="007250E5">
            <w:pPr>
              <w:pStyle w:val="ListParagraph"/>
              <w:numPr>
                <w:ilvl w:val="0"/>
                <w:numId w:val="19"/>
              </w:numPr>
              <w:rPr>
                <w:szCs w:val="24"/>
              </w:rPr>
            </w:pPr>
            <w:r>
              <w:rPr>
                <w:szCs w:val="24"/>
              </w:rPr>
              <w:t xml:space="preserve">Collection of evaluation data </w:t>
            </w:r>
            <w:r w:rsidR="00827C2B">
              <w:rPr>
                <w:szCs w:val="24"/>
              </w:rPr>
              <w:t xml:space="preserve">on </w:t>
            </w:r>
            <w:r>
              <w:rPr>
                <w:szCs w:val="24"/>
              </w:rPr>
              <w:t xml:space="preserve">first pilots </w:t>
            </w:r>
          </w:p>
          <w:p w14:paraId="3C52596B" w14:textId="77777777" w:rsidR="00011ABA" w:rsidRPr="00483052" w:rsidRDefault="00011ABA" w:rsidP="00011ABA">
            <w:pPr>
              <w:rPr>
                <w:i/>
                <w:iCs/>
              </w:rPr>
            </w:pPr>
            <w:r w:rsidRPr="00483052">
              <w:rPr>
                <w:i/>
                <w:iCs/>
              </w:rPr>
              <w:t>Technical</w:t>
            </w:r>
            <w:r>
              <w:rPr>
                <w:i/>
                <w:iCs/>
              </w:rPr>
              <w:t xml:space="preserve"> Design</w:t>
            </w:r>
          </w:p>
          <w:p w14:paraId="66E362CE" w14:textId="4F6DCE86" w:rsidR="00011ABA" w:rsidRPr="00011ABA" w:rsidRDefault="00011ABA" w:rsidP="007250E5">
            <w:pPr>
              <w:pStyle w:val="ListParagraph"/>
              <w:numPr>
                <w:ilvl w:val="0"/>
                <w:numId w:val="19"/>
              </w:numPr>
              <w:rPr>
                <w:szCs w:val="24"/>
              </w:rPr>
            </w:pPr>
            <w:r>
              <w:rPr>
                <w:szCs w:val="24"/>
              </w:rPr>
              <w:t>Refining and updating platform</w:t>
            </w:r>
          </w:p>
          <w:p w14:paraId="756FF939" w14:textId="6468E7E3" w:rsidR="00EC28FB" w:rsidRPr="00687F72" w:rsidRDefault="00EC28FB" w:rsidP="00EC28FB">
            <w:pPr>
              <w:rPr>
                <w:i/>
                <w:iCs/>
              </w:rPr>
            </w:pPr>
            <w:r w:rsidRPr="00687F72">
              <w:rPr>
                <w:i/>
                <w:iCs/>
              </w:rPr>
              <w:t>Educational Design</w:t>
            </w:r>
          </w:p>
          <w:p w14:paraId="6EFB089E" w14:textId="5F1A24BA" w:rsidR="00643A5F" w:rsidRDefault="00EC28FB" w:rsidP="007250E5">
            <w:pPr>
              <w:pStyle w:val="ListParagraph"/>
              <w:numPr>
                <w:ilvl w:val="0"/>
                <w:numId w:val="19"/>
              </w:numPr>
              <w:rPr>
                <w:szCs w:val="24"/>
              </w:rPr>
            </w:pPr>
            <w:r>
              <w:rPr>
                <w:szCs w:val="24"/>
              </w:rPr>
              <w:t>Refine conversation flow based on feedback and logs</w:t>
            </w:r>
          </w:p>
          <w:p w14:paraId="652EFB1C" w14:textId="77777777" w:rsidR="0021367F" w:rsidRDefault="0021367F">
            <w:pPr>
              <w:rPr>
                <w:i/>
                <w:iCs/>
              </w:rPr>
            </w:pPr>
          </w:p>
          <w:p w14:paraId="62466513" w14:textId="64960D36" w:rsidR="0021367F" w:rsidRDefault="0021367F">
            <w:pPr>
              <w:rPr>
                <w:b/>
                <w:bCs/>
                <w:i/>
                <w:iCs/>
              </w:rPr>
            </w:pPr>
            <w:r w:rsidRPr="00B96B4A">
              <w:rPr>
                <w:b/>
                <w:bCs/>
                <w:i/>
                <w:iCs/>
              </w:rPr>
              <w:t>Phase 4</w:t>
            </w:r>
            <w:r w:rsidR="006B2908" w:rsidRPr="00B96B4A">
              <w:rPr>
                <w:b/>
                <w:bCs/>
                <w:i/>
                <w:iCs/>
              </w:rPr>
              <w:t xml:space="preserve">:  </w:t>
            </w:r>
            <w:r w:rsidR="00651EDC">
              <w:rPr>
                <w:b/>
                <w:bCs/>
                <w:i/>
                <w:iCs/>
              </w:rPr>
              <w:t>January</w:t>
            </w:r>
            <w:r w:rsidR="00651EDC" w:rsidRPr="00B96B4A">
              <w:rPr>
                <w:b/>
                <w:bCs/>
                <w:i/>
                <w:iCs/>
              </w:rPr>
              <w:t xml:space="preserve"> </w:t>
            </w:r>
            <w:r w:rsidR="006B2908" w:rsidRPr="00B96B4A">
              <w:rPr>
                <w:b/>
                <w:bCs/>
                <w:i/>
                <w:iCs/>
              </w:rPr>
              <w:t>202</w:t>
            </w:r>
            <w:r w:rsidR="00F839E4">
              <w:rPr>
                <w:b/>
                <w:bCs/>
                <w:i/>
                <w:iCs/>
              </w:rPr>
              <w:t>7</w:t>
            </w:r>
            <w:r w:rsidR="006B2908" w:rsidRPr="00B96B4A">
              <w:rPr>
                <w:b/>
                <w:bCs/>
                <w:i/>
                <w:iCs/>
              </w:rPr>
              <w:t xml:space="preserve"> – March 2027</w:t>
            </w:r>
          </w:p>
          <w:p w14:paraId="0050077A" w14:textId="77777777" w:rsidR="00011ABA" w:rsidRDefault="00011ABA">
            <w:pPr>
              <w:rPr>
                <w:b/>
                <w:bCs/>
                <w:i/>
                <w:iCs/>
              </w:rPr>
            </w:pPr>
          </w:p>
          <w:p w14:paraId="1B8113DB" w14:textId="6B6DEA90" w:rsidR="00011ABA" w:rsidRPr="00011ABA" w:rsidRDefault="00011ABA">
            <w:pPr>
              <w:rPr>
                <w:i/>
                <w:iCs/>
              </w:rPr>
            </w:pPr>
            <w:r w:rsidRPr="00011ABA">
              <w:rPr>
                <w:i/>
                <w:iCs/>
              </w:rPr>
              <w:t xml:space="preserve">Implementation </w:t>
            </w:r>
          </w:p>
          <w:p w14:paraId="209289A4" w14:textId="2CBA847D" w:rsidR="00777101" w:rsidRPr="00F550B3" w:rsidRDefault="00777101" w:rsidP="007250E5">
            <w:pPr>
              <w:pStyle w:val="ListParagraph"/>
              <w:numPr>
                <w:ilvl w:val="0"/>
                <w:numId w:val="19"/>
              </w:numPr>
              <w:rPr>
                <w:szCs w:val="24"/>
              </w:rPr>
            </w:pPr>
            <w:r w:rsidRPr="00F550B3">
              <w:rPr>
                <w:szCs w:val="24"/>
              </w:rPr>
              <w:t>Second pilot</w:t>
            </w:r>
            <w:r w:rsidR="005255E7" w:rsidRPr="00F550B3">
              <w:rPr>
                <w:szCs w:val="24"/>
              </w:rPr>
              <w:t xml:space="preserve"> for </w:t>
            </w:r>
            <w:r w:rsidR="00614B70" w:rsidRPr="00F550B3">
              <w:rPr>
                <w:szCs w:val="24"/>
              </w:rPr>
              <w:t xml:space="preserve">10 </w:t>
            </w:r>
            <w:r w:rsidR="005255E7" w:rsidRPr="00F550B3">
              <w:rPr>
                <w:szCs w:val="24"/>
              </w:rPr>
              <w:t xml:space="preserve">students in </w:t>
            </w:r>
            <w:r w:rsidR="00614B70" w:rsidRPr="00F550B3">
              <w:rPr>
                <w:szCs w:val="24"/>
              </w:rPr>
              <w:t xml:space="preserve">School of Education and CHARM-EU. </w:t>
            </w:r>
            <w:r w:rsidR="005255E7" w:rsidRPr="00F550B3">
              <w:rPr>
                <w:szCs w:val="24"/>
              </w:rPr>
              <w:t xml:space="preserve"> </w:t>
            </w:r>
          </w:p>
          <w:p w14:paraId="02EAFB29" w14:textId="6F5AB49D" w:rsidR="00827C2B" w:rsidRDefault="00827C2B" w:rsidP="007250E5">
            <w:pPr>
              <w:pStyle w:val="ListParagraph"/>
              <w:numPr>
                <w:ilvl w:val="0"/>
                <w:numId w:val="19"/>
              </w:numPr>
              <w:rPr>
                <w:szCs w:val="24"/>
              </w:rPr>
            </w:pPr>
            <w:r>
              <w:rPr>
                <w:szCs w:val="24"/>
              </w:rPr>
              <w:t xml:space="preserve">Collection of evaluation data on </w:t>
            </w:r>
            <w:r w:rsidR="001904D8">
              <w:rPr>
                <w:szCs w:val="24"/>
              </w:rPr>
              <w:t>second</w:t>
            </w:r>
            <w:r>
              <w:rPr>
                <w:szCs w:val="24"/>
              </w:rPr>
              <w:t xml:space="preserve"> pilots </w:t>
            </w:r>
          </w:p>
          <w:p w14:paraId="28B3C507" w14:textId="338A4372" w:rsidR="009E1D90" w:rsidRDefault="00827C2B" w:rsidP="007250E5">
            <w:pPr>
              <w:pStyle w:val="ListParagraph"/>
              <w:numPr>
                <w:ilvl w:val="0"/>
                <w:numId w:val="19"/>
              </w:numPr>
              <w:rPr>
                <w:szCs w:val="24"/>
              </w:rPr>
            </w:pPr>
            <w:r w:rsidRPr="00777101">
              <w:rPr>
                <w:szCs w:val="24"/>
              </w:rPr>
              <w:t>Evaluation analysis and reporting</w:t>
            </w:r>
          </w:p>
          <w:p w14:paraId="6B654097" w14:textId="1FEEF210" w:rsidR="009E1D90" w:rsidRDefault="009E1D90" w:rsidP="007250E5">
            <w:pPr>
              <w:pStyle w:val="ListParagraph"/>
              <w:numPr>
                <w:ilvl w:val="0"/>
                <w:numId w:val="19"/>
              </w:numPr>
              <w:rPr>
                <w:szCs w:val="24"/>
              </w:rPr>
            </w:pPr>
            <w:r>
              <w:rPr>
                <w:szCs w:val="24"/>
              </w:rPr>
              <w:t>Scalability analysis based on evaluation data</w:t>
            </w:r>
          </w:p>
          <w:p w14:paraId="2F820BC6" w14:textId="0B7968C3" w:rsidR="003606BC" w:rsidRDefault="003606BC" w:rsidP="007250E5">
            <w:pPr>
              <w:pStyle w:val="ListParagraph"/>
              <w:numPr>
                <w:ilvl w:val="0"/>
                <w:numId w:val="19"/>
              </w:numPr>
              <w:rPr>
                <w:szCs w:val="24"/>
              </w:rPr>
            </w:pPr>
            <w:r>
              <w:rPr>
                <w:szCs w:val="24"/>
              </w:rPr>
              <w:t xml:space="preserve">Contacting </w:t>
            </w:r>
            <w:r w:rsidR="00DF0FB4">
              <w:rPr>
                <w:szCs w:val="24"/>
              </w:rPr>
              <w:t>Research Methods</w:t>
            </w:r>
            <w:r>
              <w:rPr>
                <w:szCs w:val="24"/>
              </w:rPr>
              <w:t xml:space="preserve"> module coordinators across Trinity for workshop participation. </w:t>
            </w:r>
          </w:p>
          <w:p w14:paraId="6AB5C4E2" w14:textId="7A4052AC" w:rsidR="003606BC" w:rsidRPr="009E1D90" w:rsidRDefault="003606BC" w:rsidP="007250E5">
            <w:pPr>
              <w:pStyle w:val="ListParagraph"/>
              <w:numPr>
                <w:ilvl w:val="0"/>
                <w:numId w:val="19"/>
              </w:numPr>
              <w:rPr>
                <w:szCs w:val="24"/>
              </w:rPr>
            </w:pPr>
            <w:r>
              <w:rPr>
                <w:szCs w:val="24"/>
              </w:rPr>
              <w:t xml:space="preserve">Delivery of three workshops with </w:t>
            </w:r>
            <w:r w:rsidR="006D73D2">
              <w:rPr>
                <w:szCs w:val="24"/>
              </w:rPr>
              <w:t>research  methods module coordinators</w:t>
            </w:r>
            <w:r w:rsidR="009B5CD6">
              <w:rPr>
                <w:szCs w:val="24"/>
              </w:rPr>
              <w:t xml:space="preserve"> and related support departments</w:t>
            </w:r>
            <w:r w:rsidR="006D73D2">
              <w:rPr>
                <w:szCs w:val="24"/>
              </w:rPr>
              <w:t xml:space="preserve"> across Trinity presenting the tool and gaining feedback on disciplinary specific needs</w:t>
            </w:r>
            <w:r w:rsidR="00A96B14">
              <w:rPr>
                <w:szCs w:val="24"/>
              </w:rPr>
              <w:t xml:space="preserve"> for scalability possibilities</w:t>
            </w:r>
            <w:r w:rsidR="006D73D2">
              <w:rPr>
                <w:szCs w:val="24"/>
              </w:rPr>
              <w:t xml:space="preserve">. </w:t>
            </w:r>
          </w:p>
          <w:p w14:paraId="0D364013" w14:textId="77777777" w:rsidR="00451C15" w:rsidRDefault="00451C15" w:rsidP="00451C15"/>
          <w:p w14:paraId="748602F4" w14:textId="77777777" w:rsidR="00827C2B" w:rsidRPr="00483052" w:rsidRDefault="00827C2B" w:rsidP="00827C2B">
            <w:pPr>
              <w:rPr>
                <w:i/>
                <w:iCs/>
              </w:rPr>
            </w:pPr>
            <w:r w:rsidRPr="00483052">
              <w:rPr>
                <w:i/>
                <w:iCs/>
              </w:rPr>
              <w:t>Technical</w:t>
            </w:r>
            <w:r>
              <w:rPr>
                <w:i/>
                <w:iCs/>
              </w:rPr>
              <w:t xml:space="preserve"> Design</w:t>
            </w:r>
          </w:p>
          <w:p w14:paraId="6CB19AA1" w14:textId="33BE773E" w:rsidR="00827C2B" w:rsidRDefault="00827C2B" w:rsidP="007250E5">
            <w:pPr>
              <w:pStyle w:val="ListParagraph"/>
              <w:numPr>
                <w:ilvl w:val="0"/>
                <w:numId w:val="19"/>
              </w:numPr>
              <w:rPr>
                <w:szCs w:val="24"/>
              </w:rPr>
            </w:pPr>
            <w:r>
              <w:rPr>
                <w:szCs w:val="24"/>
              </w:rPr>
              <w:t>Refining and updating platform</w:t>
            </w:r>
          </w:p>
          <w:p w14:paraId="3F692C8C" w14:textId="77777777" w:rsidR="00827C2B" w:rsidRPr="00827C2B" w:rsidRDefault="00827C2B" w:rsidP="00827C2B">
            <w:pPr>
              <w:pStyle w:val="ListParagraph"/>
              <w:numPr>
                <w:ilvl w:val="0"/>
                <w:numId w:val="0"/>
              </w:numPr>
              <w:ind w:left="720"/>
              <w:rPr>
                <w:szCs w:val="24"/>
              </w:rPr>
            </w:pPr>
          </w:p>
          <w:p w14:paraId="4BCA1B69" w14:textId="77777777" w:rsidR="00451C15" w:rsidRPr="00687F72" w:rsidRDefault="00451C15" w:rsidP="00451C15">
            <w:pPr>
              <w:rPr>
                <w:i/>
                <w:iCs/>
              </w:rPr>
            </w:pPr>
            <w:r w:rsidRPr="00687F72">
              <w:rPr>
                <w:i/>
                <w:iCs/>
              </w:rPr>
              <w:t>Educational Design</w:t>
            </w:r>
          </w:p>
          <w:p w14:paraId="349FB1F7" w14:textId="66DD3EC5" w:rsidR="00F555C7" w:rsidRPr="00CE6200" w:rsidRDefault="00451C15" w:rsidP="00CE6200">
            <w:pPr>
              <w:pStyle w:val="ListParagraph"/>
              <w:numPr>
                <w:ilvl w:val="0"/>
                <w:numId w:val="19"/>
              </w:numPr>
              <w:rPr>
                <w:szCs w:val="24"/>
              </w:rPr>
            </w:pPr>
            <w:r>
              <w:rPr>
                <w:szCs w:val="24"/>
              </w:rPr>
              <w:t>Refine conversation flow based on feedback and logs</w:t>
            </w:r>
          </w:p>
        </w:tc>
      </w:tr>
    </w:tbl>
    <w:p w14:paraId="26AA50E8" w14:textId="77777777" w:rsidR="002176EA" w:rsidRPr="00097945" w:rsidRDefault="002176EA" w:rsidP="002176EA">
      <w:pPr>
        <w:rPr>
          <w:lang w:val="en-IE"/>
        </w:rPr>
      </w:pPr>
    </w:p>
    <w:p w14:paraId="55A1ACC5" w14:textId="77777777" w:rsidR="00FF7CA5" w:rsidRDefault="00F555C7" w:rsidP="00F555C7">
      <w:pPr>
        <w:rPr>
          <w:b/>
          <w:bCs/>
          <w:lang w:val="en-IE"/>
        </w:rPr>
      </w:pPr>
      <w:r>
        <w:rPr>
          <w:b/>
          <w:bCs/>
          <w:lang w:val="en-IE"/>
        </w:rPr>
        <w:t>Expected Outcomes</w:t>
      </w:r>
      <w:r w:rsidR="00801663">
        <w:rPr>
          <w:b/>
          <w:bCs/>
          <w:lang w:val="en-IE"/>
        </w:rPr>
        <w:t xml:space="preserve"> </w:t>
      </w:r>
    </w:p>
    <w:p w14:paraId="52B66F94" w14:textId="3BC77739" w:rsidR="00F555C7" w:rsidRPr="00097945" w:rsidRDefault="00FF7CA5" w:rsidP="00F555C7">
      <w:pPr>
        <w:rPr>
          <w:b/>
          <w:bCs/>
          <w:lang w:val="en-IE"/>
        </w:rPr>
      </w:pPr>
      <w:r w:rsidRPr="00FF7CA5">
        <w:rPr>
          <w:lang w:val="en-IE"/>
        </w:rPr>
        <w:t>What will the project deliver? Outline tangible deliverables and</w:t>
      </w:r>
      <w:r>
        <w:rPr>
          <w:b/>
          <w:bCs/>
          <w:lang w:val="en-IE"/>
        </w:rPr>
        <w:t xml:space="preserve"> </w:t>
      </w:r>
      <w:r w:rsidRPr="00FF7CA5">
        <w:rPr>
          <w:lang w:val="en-IE"/>
        </w:rPr>
        <w:t>benefits</w:t>
      </w:r>
      <w:r>
        <w:rPr>
          <w:b/>
          <w:bCs/>
          <w:lang w:val="en-IE"/>
        </w:rPr>
        <w:t xml:space="preserve"> </w:t>
      </w:r>
      <w:r w:rsidR="00801663" w:rsidRPr="00801663">
        <w:rPr>
          <w:lang w:val="en-IE"/>
        </w:rPr>
        <w:t>(max 250 words)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781"/>
      </w:tblGrid>
      <w:tr w:rsidR="00F555C7" w:rsidRPr="00097945" w14:paraId="1FE63224" w14:textId="77777777" w:rsidTr="00FE7EB8">
        <w:trPr>
          <w:trHeight w:val="287"/>
        </w:trPr>
        <w:tc>
          <w:tcPr>
            <w:tcW w:w="9781" w:type="dxa"/>
          </w:tcPr>
          <w:p w14:paraId="7E2B91E3" w14:textId="77777777" w:rsidR="00880A88" w:rsidRDefault="00880A88" w:rsidP="00880A88"/>
          <w:p w14:paraId="0183AC72" w14:textId="554F2E85" w:rsidR="00880A88" w:rsidRDefault="00880A88" w:rsidP="00880A88">
            <w:pPr>
              <w:rPr>
                <w:b/>
                <w:bCs/>
                <w:i/>
                <w:iCs/>
              </w:rPr>
            </w:pPr>
            <w:r w:rsidRPr="00B824C9">
              <w:rPr>
                <w:b/>
                <w:bCs/>
                <w:i/>
                <w:iCs/>
              </w:rPr>
              <w:t>Deliverables</w:t>
            </w:r>
          </w:p>
          <w:p w14:paraId="4A296064" w14:textId="11B6EEC7" w:rsidR="00B824C9" w:rsidRDefault="00B824C9" w:rsidP="00072746">
            <w:pPr>
              <w:pStyle w:val="ListParagraph"/>
              <w:numPr>
                <w:ilvl w:val="0"/>
                <w:numId w:val="19"/>
              </w:numPr>
              <w:rPr>
                <w:szCs w:val="24"/>
              </w:rPr>
            </w:pPr>
            <w:r w:rsidRPr="00B824C9">
              <w:rPr>
                <w:szCs w:val="24"/>
              </w:rPr>
              <w:t>Deliverable A:</w:t>
            </w:r>
            <w:r w:rsidR="00072746">
              <w:rPr>
                <w:szCs w:val="24"/>
              </w:rPr>
              <w:t xml:space="preserve"> </w:t>
            </w:r>
            <w:r w:rsidR="00C20966">
              <w:rPr>
                <w:szCs w:val="24"/>
              </w:rPr>
              <w:t xml:space="preserve">Narrative </w:t>
            </w:r>
            <w:r w:rsidR="00072746">
              <w:rPr>
                <w:szCs w:val="24"/>
              </w:rPr>
              <w:t xml:space="preserve">review of educational chatbots, dialogic pedagogy, and </w:t>
            </w:r>
            <w:r w:rsidR="00DF0FB4">
              <w:rPr>
                <w:szCs w:val="24"/>
              </w:rPr>
              <w:t>Research Methods</w:t>
            </w:r>
            <w:r w:rsidR="00072746">
              <w:rPr>
                <w:szCs w:val="24"/>
              </w:rPr>
              <w:t xml:space="preserve"> supervisory practices</w:t>
            </w:r>
            <w:r w:rsidR="00462886">
              <w:rPr>
                <w:szCs w:val="24"/>
              </w:rPr>
              <w:t xml:space="preserve"> to inform conversation design</w:t>
            </w:r>
            <w:r w:rsidR="00072746">
              <w:rPr>
                <w:szCs w:val="24"/>
              </w:rPr>
              <w:t xml:space="preserve">.  </w:t>
            </w:r>
          </w:p>
          <w:p w14:paraId="4EC2FFC9" w14:textId="56A83F0E" w:rsidR="00630119" w:rsidRPr="00072746" w:rsidRDefault="00630119" w:rsidP="00072746">
            <w:pPr>
              <w:pStyle w:val="ListParagraph"/>
              <w:numPr>
                <w:ilvl w:val="0"/>
                <w:numId w:val="19"/>
              </w:numPr>
              <w:rPr>
                <w:szCs w:val="24"/>
              </w:rPr>
            </w:pPr>
            <w:r>
              <w:rPr>
                <w:szCs w:val="24"/>
              </w:rPr>
              <w:t xml:space="preserve">Deliverable B: SWOT analysis of </w:t>
            </w:r>
            <w:r w:rsidR="00BB1D65">
              <w:rPr>
                <w:szCs w:val="24"/>
              </w:rPr>
              <w:t xml:space="preserve">shortlisted </w:t>
            </w:r>
            <w:r>
              <w:rPr>
                <w:szCs w:val="24"/>
              </w:rPr>
              <w:t xml:space="preserve">AI platforms </w:t>
            </w:r>
            <w:r w:rsidR="00462886">
              <w:rPr>
                <w:szCs w:val="24"/>
              </w:rPr>
              <w:t xml:space="preserve">for platform and data governance selection. </w:t>
            </w:r>
          </w:p>
          <w:p w14:paraId="77CEE291" w14:textId="524A3A82" w:rsidR="00B824C9" w:rsidRPr="00B824C9" w:rsidRDefault="00B824C9" w:rsidP="00807F58">
            <w:pPr>
              <w:pStyle w:val="ListParagraph"/>
              <w:numPr>
                <w:ilvl w:val="0"/>
                <w:numId w:val="19"/>
              </w:numPr>
              <w:rPr>
                <w:szCs w:val="24"/>
              </w:rPr>
            </w:pPr>
            <w:r w:rsidRPr="00B824C9">
              <w:rPr>
                <w:szCs w:val="24"/>
              </w:rPr>
              <w:t xml:space="preserve">Deliverable </w:t>
            </w:r>
            <w:r w:rsidR="00630119">
              <w:rPr>
                <w:szCs w:val="24"/>
              </w:rPr>
              <w:t>C</w:t>
            </w:r>
            <w:r w:rsidRPr="00B824C9">
              <w:rPr>
                <w:szCs w:val="24"/>
              </w:rPr>
              <w:t>:</w:t>
            </w:r>
            <w:r w:rsidR="00072746">
              <w:rPr>
                <w:szCs w:val="24"/>
              </w:rPr>
              <w:t xml:space="preserve"> Technical requirements</w:t>
            </w:r>
            <w:r w:rsidR="0027690C">
              <w:rPr>
                <w:szCs w:val="24"/>
              </w:rPr>
              <w:t xml:space="preserve"> and specification document</w:t>
            </w:r>
            <w:r w:rsidR="00072746">
              <w:rPr>
                <w:szCs w:val="24"/>
              </w:rPr>
              <w:t xml:space="preserve"> </w:t>
            </w:r>
            <w:r w:rsidR="00630119">
              <w:rPr>
                <w:szCs w:val="24"/>
              </w:rPr>
              <w:t xml:space="preserve">for AI </w:t>
            </w:r>
            <w:r w:rsidR="00630119" w:rsidRPr="00807F58">
              <w:rPr>
                <w:szCs w:val="24"/>
              </w:rPr>
              <w:t>chatbot</w:t>
            </w:r>
            <w:r w:rsidR="004C4BBE">
              <w:rPr>
                <w:szCs w:val="24"/>
              </w:rPr>
              <w:t xml:space="preserve"> including TCD systems requirements</w:t>
            </w:r>
            <w:r w:rsidR="0027690C">
              <w:rPr>
                <w:szCs w:val="24"/>
              </w:rPr>
              <w:t>.</w:t>
            </w:r>
          </w:p>
          <w:p w14:paraId="57DF916E" w14:textId="22DD33CC" w:rsidR="00B824C9" w:rsidRPr="00614B70" w:rsidRDefault="00B824C9" w:rsidP="00807F58">
            <w:pPr>
              <w:pStyle w:val="ListParagraph"/>
              <w:numPr>
                <w:ilvl w:val="0"/>
                <w:numId w:val="19"/>
              </w:numPr>
              <w:rPr>
                <w:szCs w:val="24"/>
              </w:rPr>
            </w:pPr>
            <w:r w:rsidRPr="00614B70">
              <w:rPr>
                <w:szCs w:val="24"/>
              </w:rPr>
              <w:t xml:space="preserve">Deliverable </w:t>
            </w:r>
            <w:r w:rsidR="00630119" w:rsidRPr="00614B70">
              <w:rPr>
                <w:szCs w:val="24"/>
              </w:rPr>
              <w:t>D</w:t>
            </w:r>
            <w:r w:rsidRPr="00614B70">
              <w:rPr>
                <w:szCs w:val="24"/>
              </w:rPr>
              <w:t xml:space="preserve">: </w:t>
            </w:r>
            <w:r w:rsidRPr="00F550B3">
              <w:rPr>
                <w:szCs w:val="24"/>
              </w:rPr>
              <w:t xml:space="preserve">A </w:t>
            </w:r>
            <w:r w:rsidR="0027690C" w:rsidRPr="00F550B3">
              <w:rPr>
                <w:szCs w:val="24"/>
              </w:rPr>
              <w:t xml:space="preserve">functional prototype </w:t>
            </w:r>
            <w:r w:rsidR="006F2F8E" w:rsidRPr="00F550B3">
              <w:rPr>
                <w:szCs w:val="24"/>
              </w:rPr>
              <w:t xml:space="preserve">delivered to </w:t>
            </w:r>
            <w:r w:rsidR="00614B70">
              <w:rPr>
                <w:szCs w:val="24"/>
              </w:rPr>
              <w:t>20</w:t>
            </w:r>
            <w:r w:rsidR="00614B70" w:rsidRPr="00F550B3">
              <w:rPr>
                <w:szCs w:val="24"/>
              </w:rPr>
              <w:t xml:space="preserve"> </w:t>
            </w:r>
            <w:r w:rsidR="006F2F8E" w:rsidRPr="00F550B3">
              <w:rPr>
                <w:szCs w:val="24"/>
              </w:rPr>
              <w:t xml:space="preserve">MSc/PhD students </w:t>
            </w:r>
            <w:r w:rsidR="00614B70">
              <w:rPr>
                <w:szCs w:val="24"/>
              </w:rPr>
              <w:t>from the School of Education</w:t>
            </w:r>
            <w:r w:rsidR="005707C1" w:rsidRPr="00F550B3">
              <w:rPr>
                <w:szCs w:val="24"/>
              </w:rPr>
              <w:t xml:space="preserve"> including </w:t>
            </w:r>
            <w:r w:rsidR="00BA6CB0" w:rsidRPr="00F550B3">
              <w:rPr>
                <w:szCs w:val="24"/>
              </w:rPr>
              <w:t>backend and data monitoring requirements</w:t>
            </w:r>
            <w:r w:rsidR="006F2F8E" w:rsidRPr="00F550B3">
              <w:rPr>
                <w:szCs w:val="24"/>
              </w:rPr>
              <w:t>.</w:t>
            </w:r>
            <w:r w:rsidR="006F2F8E" w:rsidRPr="00614B70">
              <w:rPr>
                <w:szCs w:val="24"/>
              </w:rPr>
              <w:t xml:space="preserve"> </w:t>
            </w:r>
            <w:r w:rsidRPr="00614B70">
              <w:rPr>
                <w:szCs w:val="24"/>
              </w:rPr>
              <w:t xml:space="preserve"> </w:t>
            </w:r>
          </w:p>
          <w:p w14:paraId="699B46FA" w14:textId="1B8A7521" w:rsidR="00BF4EE7" w:rsidRDefault="00BF4EE7" w:rsidP="00807F58">
            <w:pPr>
              <w:pStyle w:val="ListParagraph"/>
              <w:numPr>
                <w:ilvl w:val="0"/>
                <w:numId w:val="19"/>
              </w:numPr>
              <w:rPr>
                <w:szCs w:val="24"/>
              </w:rPr>
            </w:pPr>
            <w:r>
              <w:rPr>
                <w:szCs w:val="24"/>
              </w:rPr>
              <w:t xml:space="preserve">Deliverable </w:t>
            </w:r>
            <w:r w:rsidR="009753D7">
              <w:rPr>
                <w:szCs w:val="24"/>
              </w:rPr>
              <w:t>E</w:t>
            </w:r>
            <w:r>
              <w:rPr>
                <w:szCs w:val="24"/>
              </w:rPr>
              <w:t xml:space="preserve">: User guide </w:t>
            </w:r>
            <w:r w:rsidR="00913728">
              <w:rPr>
                <w:szCs w:val="24"/>
              </w:rPr>
              <w:t>and workshop materials for further dissemination across Schools.</w:t>
            </w:r>
          </w:p>
          <w:p w14:paraId="00247E4F" w14:textId="418EB778" w:rsidR="00394193" w:rsidRDefault="00394193" w:rsidP="00807F58">
            <w:pPr>
              <w:pStyle w:val="ListParagraph"/>
              <w:numPr>
                <w:ilvl w:val="0"/>
                <w:numId w:val="19"/>
              </w:numPr>
              <w:rPr>
                <w:szCs w:val="24"/>
              </w:rPr>
            </w:pPr>
            <w:r>
              <w:rPr>
                <w:szCs w:val="24"/>
              </w:rPr>
              <w:t xml:space="preserve">Deliverable </w:t>
            </w:r>
            <w:r w:rsidR="009753D7">
              <w:rPr>
                <w:szCs w:val="24"/>
              </w:rPr>
              <w:t>F</w:t>
            </w:r>
            <w:r>
              <w:rPr>
                <w:szCs w:val="24"/>
              </w:rPr>
              <w:t xml:space="preserve">: Hosting of three online workshops with </w:t>
            </w:r>
            <w:r w:rsidR="00DF0FB4">
              <w:rPr>
                <w:szCs w:val="24"/>
              </w:rPr>
              <w:t>Research Methods</w:t>
            </w:r>
            <w:r>
              <w:rPr>
                <w:szCs w:val="24"/>
              </w:rPr>
              <w:t xml:space="preserve"> module co-ordinators</w:t>
            </w:r>
            <w:r w:rsidR="00112A41">
              <w:rPr>
                <w:szCs w:val="24"/>
              </w:rPr>
              <w:t xml:space="preserve"> for scalability across Trinity. </w:t>
            </w:r>
          </w:p>
          <w:p w14:paraId="768EEBD3" w14:textId="3B6F2B5C" w:rsidR="009753D7" w:rsidRPr="009753D7" w:rsidRDefault="009753D7" w:rsidP="009753D7">
            <w:pPr>
              <w:pStyle w:val="ListParagraph"/>
              <w:numPr>
                <w:ilvl w:val="0"/>
                <w:numId w:val="19"/>
              </w:numPr>
              <w:rPr>
                <w:szCs w:val="24"/>
              </w:rPr>
            </w:pPr>
            <w:r w:rsidRPr="00807F58">
              <w:rPr>
                <w:szCs w:val="24"/>
              </w:rPr>
              <w:t xml:space="preserve">Deliverable </w:t>
            </w:r>
            <w:r>
              <w:rPr>
                <w:szCs w:val="24"/>
              </w:rPr>
              <w:t>G</w:t>
            </w:r>
            <w:r w:rsidRPr="00807F58">
              <w:rPr>
                <w:szCs w:val="24"/>
              </w:rPr>
              <w:t xml:space="preserve">: </w:t>
            </w:r>
            <w:r>
              <w:rPr>
                <w:szCs w:val="24"/>
              </w:rPr>
              <w:t>Final e</w:t>
            </w:r>
            <w:r w:rsidRPr="00807F58">
              <w:rPr>
                <w:szCs w:val="24"/>
              </w:rPr>
              <w:t>valuation</w:t>
            </w:r>
            <w:r>
              <w:rPr>
                <w:szCs w:val="24"/>
              </w:rPr>
              <w:t xml:space="preserve"> and scalability</w:t>
            </w:r>
            <w:r w:rsidRPr="00807F58">
              <w:rPr>
                <w:szCs w:val="24"/>
              </w:rPr>
              <w:t xml:space="preserve"> report </w:t>
            </w:r>
            <w:r>
              <w:rPr>
                <w:szCs w:val="24"/>
              </w:rPr>
              <w:t>including student and staff feedback, technical performance, and future scalability and refinement needs.</w:t>
            </w:r>
          </w:p>
          <w:p w14:paraId="566AEBF1" w14:textId="77777777" w:rsidR="00880A88" w:rsidRPr="00B824C9" w:rsidRDefault="00880A88" w:rsidP="00880A88">
            <w:pPr>
              <w:rPr>
                <w:b/>
                <w:bCs/>
                <w:i/>
                <w:iCs/>
              </w:rPr>
            </w:pPr>
            <w:r w:rsidRPr="00B824C9">
              <w:rPr>
                <w:b/>
                <w:bCs/>
                <w:i/>
                <w:iCs/>
              </w:rPr>
              <w:t>Benefits</w:t>
            </w:r>
          </w:p>
          <w:p w14:paraId="40E5928F" w14:textId="77777777" w:rsidR="00880A88" w:rsidRDefault="00C8382B" w:rsidP="00C8382B">
            <w:r>
              <w:t>The proposed project has the following benefits:</w:t>
            </w:r>
          </w:p>
          <w:p w14:paraId="0833369C" w14:textId="77777777" w:rsidR="00C8382B" w:rsidRDefault="00157FAF" w:rsidP="00C8382B">
            <w:pPr>
              <w:pStyle w:val="ListParagraph"/>
              <w:numPr>
                <w:ilvl w:val="0"/>
                <w:numId w:val="35"/>
              </w:numPr>
              <w:rPr>
                <w:szCs w:val="24"/>
              </w:rPr>
            </w:pPr>
            <w:r>
              <w:rPr>
                <w:szCs w:val="24"/>
              </w:rPr>
              <w:t>Addresses Trinity research and teaching strategic goals</w:t>
            </w:r>
          </w:p>
          <w:p w14:paraId="0C8C93F9" w14:textId="69F78E65" w:rsidR="00157FAF" w:rsidRDefault="00163A24" w:rsidP="00C8382B">
            <w:pPr>
              <w:pStyle w:val="ListParagraph"/>
              <w:numPr>
                <w:ilvl w:val="0"/>
                <w:numId w:val="35"/>
              </w:numPr>
              <w:rPr>
                <w:szCs w:val="24"/>
              </w:rPr>
            </w:pPr>
            <w:r>
              <w:rPr>
                <w:szCs w:val="24"/>
              </w:rPr>
              <w:t xml:space="preserve">Contributes to the research space in both AI and Education, and </w:t>
            </w:r>
            <w:r w:rsidR="00DF0FB4">
              <w:rPr>
                <w:szCs w:val="24"/>
              </w:rPr>
              <w:t>Research Methods</w:t>
            </w:r>
            <w:r>
              <w:rPr>
                <w:szCs w:val="24"/>
              </w:rPr>
              <w:t xml:space="preserve"> teaching.</w:t>
            </w:r>
          </w:p>
          <w:p w14:paraId="3BE37402" w14:textId="0AEFD7A2" w:rsidR="00252995" w:rsidRPr="00831192" w:rsidRDefault="00163A24" w:rsidP="00831192">
            <w:pPr>
              <w:pStyle w:val="ListParagraph"/>
              <w:numPr>
                <w:ilvl w:val="0"/>
                <w:numId w:val="35"/>
              </w:numPr>
              <w:rPr>
                <w:szCs w:val="24"/>
              </w:rPr>
            </w:pPr>
            <w:r>
              <w:rPr>
                <w:szCs w:val="24"/>
              </w:rPr>
              <w:t xml:space="preserve">Post-piloting can </w:t>
            </w:r>
            <w:r w:rsidR="00252995">
              <w:rPr>
                <w:szCs w:val="24"/>
              </w:rPr>
              <w:t xml:space="preserve">have large scale dissemination and impact across Trinity Schools delivering </w:t>
            </w:r>
            <w:r w:rsidR="00DF0FB4">
              <w:rPr>
                <w:szCs w:val="24"/>
              </w:rPr>
              <w:t>Research Methods</w:t>
            </w:r>
            <w:r w:rsidR="00252995">
              <w:rPr>
                <w:szCs w:val="24"/>
              </w:rPr>
              <w:t xml:space="preserve"> modules.</w:t>
            </w:r>
          </w:p>
        </w:tc>
      </w:tr>
    </w:tbl>
    <w:p w14:paraId="73F84199" w14:textId="77777777" w:rsidR="00F555C7" w:rsidRDefault="00F555C7" w:rsidP="002176EA">
      <w:pPr>
        <w:rPr>
          <w:rFonts w:cs="Calibri"/>
          <w:lang w:val="en-IE"/>
        </w:rPr>
      </w:pPr>
    </w:p>
    <w:p w14:paraId="18426609" w14:textId="77777777" w:rsidR="00FF7CA5" w:rsidRDefault="00F555C7" w:rsidP="00F555C7">
      <w:pPr>
        <w:rPr>
          <w:b/>
          <w:bCs/>
          <w:lang w:val="en-IE"/>
        </w:rPr>
      </w:pPr>
      <w:r>
        <w:rPr>
          <w:b/>
          <w:bCs/>
          <w:lang w:val="en-IE"/>
        </w:rPr>
        <w:t>Impact &amp; Evaluation</w:t>
      </w:r>
    </w:p>
    <w:p w14:paraId="6C5A290B" w14:textId="4121EBEF" w:rsidR="00FF7CA5" w:rsidRDefault="00FF7CA5" w:rsidP="00F555C7">
      <w:pPr>
        <w:rPr>
          <w:lang w:val="en-IE"/>
        </w:rPr>
      </w:pPr>
      <w:r w:rsidRPr="00FF7CA5">
        <w:rPr>
          <w:lang w:val="en-IE"/>
        </w:rPr>
        <w:t xml:space="preserve">Describe how impact will be </w:t>
      </w:r>
      <w:proofErr w:type="gramStart"/>
      <w:r w:rsidRPr="00FF7CA5">
        <w:rPr>
          <w:lang w:val="en-IE"/>
        </w:rPr>
        <w:t>assessed</w:t>
      </w:r>
      <w:proofErr w:type="gramEnd"/>
      <w:r w:rsidRPr="00FF7CA5">
        <w:rPr>
          <w:lang w:val="en-IE"/>
        </w:rPr>
        <w:t xml:space="preserve"> and which evaluation methods/tools will be used</w:t>
      </w:r>
      <w:r w:rsidR="00A107E0">
        <w:rPr>
          <w:lang w:val="en-IE"/>
        </w:rPr>
        <w:t xml:space="preserve">. Identify </w:t>
      </w:r>
      <w:r w:rsidR="005736F4">
        <w:rPr>
          <w:lang w:val="en-IE"/>
        </w:rPr>
        <w:t>the Trinity</w:t>
      </w:r>
      <w:r w:rsidR="00A107E0">
        <w:rPr>
          <w:lang w:val="en-IE"/>
        </w:rPr>
        <w:t xml:space="preserve"> </w:t>
      </w:r>
      <w:r w:rsidR="005736F4">
        <w:rPr>
          <w:lang w:val="en-IE"/>
        </w:rPr>
        <w:t xml:space="preserve">programme(s)/module(s) </w:t>
      </w:r>
      <w:r w:rsidR="009C07C1">
        <w:rPr>
          <w:lang w:val="en-IE"/>
        </w:rPr>
        <w:t>in which</w:t>
      </w:r>
      <w:r w:rsidR="005736F4">
        <w:rPr>
          <w:lang w:val="en-IE"/>
        </w:rPr>
        <w:t xml:space="preserve"> you</w:t>
      </w:r>
      <w:r w:rsidR="009C07C1">
        <w:rPr>
          <w:lang w:val="en-IE"/>
        </w:rPr>
        <w:t xml:space="preserve"> intend to trial/evaluate your</w:t>
      </w:r>
      <w:r w:rsidRPr="00FF7CA5">
        <w:rPr>
          <w:lang w:val="en-IE"/>
        </w:rPr>
        <w:t xml:space="preserve"> </w:t>
      </w:r>
      <w:r w:rsidR="00C05D9E">
        <w:rPr>
          <w:lang w:val="en-IE"/>
        </w:rPr>
        <w:t>innovation.</w:t>
      </w:r>
    </w:p>
    <w:p w14:paraId="6E42D654" w14:textId="08DB9E72" w:rsidR="00F555C7" w:rsidRPr="00097945" w:rsidRDefault="00801663" w:rsidP="00F555C7">
      <w:pPr>
        <w:rPr>
          <w:b/>
          <w:bCs/>
          <w:lang w:val="en-IE"/>
        </w:rPr>
      </w:pPr>
      <w:r w:rsidRPr="00FF7CA5">
        <w:rPr>
          <w:lang w:val="en-IE"/>
        </w:rPr>
        <w:t>(</w:t>
      </w:r>
      <w:r w:rsidRPr="00801663">
        <w:rPr>
          <w:lang w:val="en-IE"/>
        </w:rPr>
        <w:t>max 250 words)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781"/>
      </w:tblGrid>
      <w:tr w:rsidR="00F555C7" w:rsidRPr="00097945" w14:paraId="51AC058F" w14:textId="77777777" w:rsidTr="00FE7EB8">
        <w:trPr>
          <w:trHeight w:val="287"/>
        </w:trPr>
        <w:tc>
          <w:tcPr>
            <w:tcW w:w="9781" w:type="dxa"/>
          </w:tcPr>
          <w:p w14:paraId="3BA3A163" w14:textId="4391C9DB" w:rsidR="00DC1A48" w:rsidRPr="00495F07" w:rsidRDefault="00495F07" w:rsidP="00DC1A48">
            <w:pPr>
              <w:rPr>
                <w:b/>
                <w:bCs/>
              </w:rPr>
            </w:pPr>
            <w:r w:rsidRPr="00495F07">
              <w:rPr>
                <w:b/>
                <w:bCs/>
              </w:rPr>
              <w:t>Impact assessment</w:t>
            </w:r>
          </w:p>
          <w:p w14:paraId="4AE07019" w14:textId="77777777" w:rsidR="00495F07" w:rsidRDefault="00495F07" w:rsidP="00495F07"/>
          <w:p w14:paraId="51B7D894" w14:textId="076C9525" w:rsidR="00495F07" w:rsidRDefault="00095159" w:rsidP="00495F07">
            <w:r>
              <w:t xml:space="preserve">Impact on student users will be assessed in terms of </w:t>
            </w:r>
            <w:r w:rsidR="00BD11FD">
              <w:t xml:space="preserve">key pedagogical concepts including </w:t>
            </w:r>
            <w:r w:rsidR="00B03B79">
              <w:t xml:space="preserve">cognitive gains, </w:t>
            </w:r>
            <w:r>
              <w:t>satisfaction</w:t>
            </w:r>
            <w:r w:rsidR="00BD11FD">
              <w:t xml:space="preserve"> with chatbot</w:t>
            </w:r>
            <w:r>
              <w:t xml:space="preserve">, confidence with </w:t>
            </w:r>
            <w:r w:rsidR="00DF0FB4">
              <w:t>Research Methods</w:t>
            </w:r>
            <w:r>
              <w:t>,</w:t>
            </w:r>
            <w:r w:rsidR="00BD11FD">
              <w:t xml:space="preserve"> perceived usefulness of chatbot,</w:t>
            </w:r>
            <w:r>
              <w:t xml:space="preserve"> </w:t>
            </w:r>
            <w:proofErr w:type="spellStart"/>
            <w:r w:rsidR="005B4E85">
              <w:t>self efficacy</w:t>
            </w:r>
            <w:proofErr w:type="spellEnd"/>
            <w:r w:rsidR="005B4E85">
              <w:t xml:space="preserve">, </w:t>
            </w:r>
            <w:r w:rsidR="00907B3E">
              <w:t xml:space="preserve">reflection </w:t>
            </w:r>
            <w:r w:rsidR="005B4E85">
              <w:t xml:space="preserve">and metacognition </w:t>
            </w:r>
            <w:r w:rsidR="00907B3E">
              <w:t xml:space="preserve">depth, </w:t>
            </w:r>
            <w:r w:rsidR="000E153B">
              <w:t xml:space="preserve">and </w:t>
            </w:r>
            <w:r w:rsidR="002E1BF1">
              <w:t xml:space="preserve">perception of increased support. </w:t>
            </w:r>
            <w:r w:rsidR="006B185C">
              <w:t>Qualitative analysis of student inputs (via data logs) into the chatbot</w:t>
            </w:r>
            <w:r w:rsidR="000E153B">
              <w:t>, survey tools, and interviews where possible (see below)</w:t>
            </w:r>
            <w:r w:rsidR="006B185C">
              <w:t xml:space="preserve"> will be analysed and aligned with these concepts using directed content analysis. </w:t>
            </w:r>
            <w:r w:rsidR="002E1BF1">
              <w:t>These</w:t>
            </w:r>
            <w:r w:rsidR="006B185C">
              <w:t xml:space="preserve"> concepts</w:t>
            </w:r>
            <w:r w:rsidR="002E1BF1">
              <w:t xml:space="preserve"> will be scaffolded in terms of pedagogical frameworks related to dialogic pedagogy, constructivism, </w:t>
            </w:r>
            <w:r w:rsidR="00B922C8">
              <w:t xml:space="preserve">and technology acceptance. </w:t>
            </w:r>
            <w:r w:rsidR="002E1BF1">
              <w:t xml:space="preserve"> </w:t>
            </w:r>
          </w:p>
          <w:p w14:paraId="6FEFBFD2" w14:textId="77777777" w:rsidR="002D14D8" w:rsidRDefault="002D14D8" w:rsidP="00495F07"/>
          <w:p w14:paraId="74E1EA5A" w14:textId="49B2EB56" w:rsidR="002D14D8" w:rsidRDefault="002D14D8" w:rsidP="00495F07">
            <w:r>
              <w:t xml:space="preserve">Impact on supervisors of student pilot users will be </w:t>
            </w:r>
            <w:r w:rsidR="00465E72">
              <w:t xml:space="preserve">assessed in terms of perceived change in student confidence and cognitive gains in </w:t>
            </w:r>
            <w:r w:rsidR="00DF0FB4">
              <w:t>Research Methods</w:t>
            </w:r>
            <w:r w:rsidR="00520D89">
              <w:t xml:space="preserve"> and </w:t>
            </w:r>
            <w:r w:rsidR="008D6D84">
              <w:t>enhancement to the supervision process</w:t>
            </w:r>
            <w:r w:rsidR="00BD42A5">
              <w:t>.</w:t>
            </w:r>
          </w:p>
          <w:p w14:paraId="67221409" w14:textId="77777777" w:rsidR="00495F07" w:rsidRDefault="00495F07" w:rsidP="00DC1A48"/>
          <w:p w14:paraId="1D78CEFF" w14:textId="18817423" w:rsidR="00495F07" w:rsidRPr="00495F07" w:rsidRDefault="00495F07" w:rsidP="00DC1A48">
            <w:pPr>
              <w:rPr>
                <w:b/>
                <w:bCs/>
              </w:rPr>
            </w:pPr>
            <w:r w:rsidRPr="00495F07">
              <w:rPr>
                <w:b/>
                <w:bCs/>
              </w:rPr>
              <w:t>Evaluation methods and tools</w:t>
            </w:r>
          </w:p>
          <w:p w14:paraId="7811F8DB" w14:textId="32516D49" w:rsidR="00495F07" w:rsidRDefault="00907B3E" w:rsidP="00DC1A48">
            <w:r>
              <w:t>Student pilot users will be shared a survey post</w:t>
            </w:r>
            <w:r w:rsidR="00542A26">
              <w:t>-</w:t>
            </w:r>
            <w:r w:rsidR="004C4BBE">
              <w:t xml:space="preserve">intervention </w:t>
            </w:r>
            <w:r w:rsidR="00542A26">
              <w:t xml:space="preserve">and two months after the </w:t>
            </w:r>
            <w:r w:rsidR="009D430A">
              <w:t>intervention</w:t>
            </w:r>
            <w:r w:rsidR="00542A26">
              <w:t xml:space="preserve">. </w:t>
            </w:r>
            <w:r w:rsidR="00B128C7">
              <w:t xml:space="preserve">The surveys will include questions </w:t>
            </w:r>
            <w:r w:rsidR="00BC2786">
              <w:t xml:space="preserve">framed around the impact concepts derived and modified from existing evaluation tools. </w:t>
            </w:r>
            <w:r w:rsidR="00B506B1">
              <w:t xml:space="preserve">Focus groups </w:t>
            </w:r>
            <w:r w:rsidR="00542A26">
              <w:t>will be conducted where possible.</w:t>
            </w:r>
          </w:p>
          <w:p w14:paraId="3D9371BA" w14:textId="77777777" w:rsidR="00542A26" w:rsidRDefault="00542A26" w:rsidP="00DC1A48"/>
          <w:p w14:paraId="078B7071" w14:textId="0E603B00" w:rsidR="00542A26" w:rsidRDefault="00542A26" w:rsidP="00DC1A48">
            <w:r>
              <w:t xml:space="preserve">Staff supervising student pilot users will be interviewed </w:t>
            </w:r>
            <w:r w:rsidR="00B506B1">
              <w:t xml:space="preserve">and surveyed </w:t>
            </w:r>
            <w:r w:rsidR="00462A6A">
              <w:t>two months post session.</w:t>
            </w:r>
          </w:p>
          <w:p w14:paraId="43E2B54A" w14:textId="77777777" w:rsidR="006B185C" w:rsidRDefault="006B185C" w:rsidP="00DC1A48"/>
          <w:p w14:paraId="3932AB56" w14:textId="371A516C" w:rsidR="006B185C" w:rsidRDefault="006B185C" w:rsidP="00DC1A48">
            <w:r>
              <w:t xml:space="preserve">Student data logs will be used for both qualitative and quantitative evaluation. </w:t>
            </w:r>
          </w:p>
          <w:p w14:paraId="510FB931" w14:textId="77777777" w:rsidR="002F6CFD" w:rsidRDefault="002F6CFD" w:rsidP="00DC1A48"/>
          <w:p w14:paraId="0012A23A" w14:textId="13972D82" w:rsidR="002F6CFD" w:rsidRPr="00495F07" w:rsidRDefault="002F6CFD" w:rsidP="00DC1A48">
            <w:pPr>
              <w:rPr>
                <w:b/>
                <w:bCs/>
              </w:rPr>
            </w:pPr>
            <w:r w:rsidRPr="00495F07">
              <w:rPr>
                <w:b/>
                <w:bCs/>
              </w:rPr>
              <w:t>Trinity modules to trial the innovation</w:t>
            </w:r>
          </w:p>
          <w:p w14:paraId="24C1C8FC" w14:textId="46ABF160" w:rsidR="00FE7ED6" w:rsidRPr="00F550B3" w:rsidRDefault="002F6CFD" w:rsidP="00DC1A48">
            <w:pPr>
              <w:pStyle w:val="ListParagraph"/>
              <w:numPr>
                <w:ilvl w:val="0"/>
                <w:numId w:val="22"/>
              </w:numPr>
              <w:rPr>
                <w:szCs w:val="24"/>
              </w:rPr>
            </w:pPr>
            <w:proofErr w:type="gramStart"/>
            <w:r w:rsidRPr="00F550B3">
              <w:rPr>
                <w:szCs w:val="24"/>
              </w:rPr>
              <w:t>Master in Education</w:t>
            </w:r>
            <w:proofErr w:type="gramEnd"/>
            <w:r w:rsidR="00DC535E" w:rsidRPr="00F550B3">
              <w:rPr>
                <w:szCs w:val="24"/>
              </w:rPr>
              <w:t>, PhD in Education</w:t>
            </w:r>
          </w:p>
          <w:p w14:paraId="152543F0" w14:textId="437DAC44" w:rsidR="002F6CFD" w:rsidRPr="00BE7B3A" w:rsidRDefault="00DC1A48" w:rsidP="00BE7B3A">
            <w:pPr>
              <w:pStyle w:val="ListParagraph"/>
              <w:numPr>
                <w:ilvl w:val="0"/>
                <w:numId w:val="22"/>
              </w:numPr>
              <w:rPr>
                <w:szCs w:val="24"/>
              </w:rPr>
            </w:pPr>
            <w:r w:rsidRPr="00F550B3">
              <w:rPr>
                <w:szCs w:val="24"/>
              </w:rPr>
              <w:t>CHARM-EU MSc in Global Challenges for Sustainability (pending CHARM-EU Academic Council approval</w:t>
            </w:r>
          </w:p>
        </w:tc>
      </w:tr>
    </w:tbl>
    <w:p w14:paraId="70364D5D" w14:textId="77777777" w:rsidR="00F555C7" w:rsidRDefault="00F555C7" w:rsidP="002176EA">
      <w:pPr>
        <w:rPr>
          <w:rFonts w:cs="Calibri"/>
          <w:lang w:val="en-IE"/>
        </w:rPr>
      </w:pPr>
    </w:p>
    <w:p w14:paraId="6523A4BB" w14:textId="77777777" w:rsidR="001A3591" w:rsidRDefault="00F555C7" w:rsidP="00F555C7">
      <w:pPr>
        <w:rPr>
          <w:b/>
          <w:bCs/>
          <w:lang w:val="en-IE"/>
        </w:rPr>
      </w:pPr>
      <w:r>
        <w:rPr>
          <w:b/>
          <w:bCs/>
          <w:lang w:val="en-IE"/>
        </w:rPr>
        <w:t>Scalability &amp; Dissemination</w:t>
      </w:r>
      <w:r w:rsidR="00801663">
        <w:rPr>
          <w:b/>
          <w:bCs/>
          <w:lang w:val="en-IE"/>
        </w:rPr>
        <w:t xml:space="preserve"> </w:t>
      </w:r>
    </w:p>
    <w:p w14:paraId="54B99799" w14:textId="2B2353AC" w:rsidR="00F555C7" w:rsidRPr="001A3591" w:rsidRDefault="001A3591" w:rsidP="00F555C7">
      <w:pPr>
        <w:rPr>
          <w:lang w:val="en-IE"/>
        </w:rPr>
      </w:pPr>
      <w:r w:rsidRPr="001A3591">
        <w:rPr>
          <w:lang w:val="en-IE"/>
        </w:rPr>
        <w:t xml:space="preserve">Describe how the project could be scaled across other units, departments. What are the plans for sharing outcomes e.g. publications, workshops? </w:t>
      </w:r>
      <w:r w:rsidR="00801663" w:rsidRPr="001A3591">
        <w:rPr>
          <w:lang w:val="en-IE"/>
        </w:rPr>
        <w:t>(max 250 words)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781"/>
      </w:tblGrid>
      <w:tr w:rsidR="00F555C7" w:rsidRPr="00097945" w14:paraId="7CD298A2" w14:textId="77777777" w:rsidTr="00FE7EB8">
        <w:trPr>
          <w:trHeight w:val="287"/>
        </w:trPr>
        <w:tc>
          <w:tcPr>
            <w:tcW w:w="9781" w:type="dxa"/>
          </w:tcPr>
          <w:p w14:paraId="7F3F8963" w14:textId="6EE62765" w:rsidR="00F555C7" w:rsidRPr="005D6E73" w:rsidRDefault="005D6E73" w:rsidP="005D6E73">
            <w:pPr>
              <w:rPr>
                <w:b/>
                <w:bCs/>
              </w:rPr>
            </w:pPr>
            <w:r w:rsidRPr="005D6E73">
              <w:rPr>
                <w:b/>
                <w:bCs/>
              </w:rPr>
              <w:t>Scalability</w:t>
            </w:r>
            <w:r w:rsidR="00E41F83">
              <w:rPr>
                <w:b/>
                <w:bCs/>
              </w:rPr>
              <w:t xml:space="preserve"> plan</w:t>
            </w:r>
          </w:p>
          <w:p w14:paraId="7CFF5977" w14:textId="137F9B04" w:rsidR="004F0219" w:rsidRDefault="006550A4" w:rsidP="005D6E73">
            <w:r>
              <w:t xml:space="preserve">The AI chatbot </w:t>
            </w:r>
            <w:r w:rsidR="00122E27">
              <w:t xml:space="preserve">ideally </w:t>
            </w:r>
            <w:r w:rsidR="00B56470">
              <w:t>could</w:t>
            </w:r>
            <w:r>
              <w:t xml:space="preserve"> be scaled up to </w:t>
            </w:r>
            <w:r w:rsidR="00B56470">
              <w:t>more</w:t>
            </w:r>
            <w:r>
              <w:t xml:space="preserve"> </w:t>
            </w:r>
            <w:r w:rsidR="00DF0FB4">
              <w:t>Research Methods</w:t>
            </w:r>
            <w:r>
              <w:t xml:space="preserve"> modules across Trinity</w:t>
            </w:r>
            <w:r w:rsidR="001C020B">
              <w:t xml:space="preserve"> within TCD systems</w:t>
            </w:r>
            <w:r w:rsidR="00B56470">
              <w:t>.</w:t>
            </w:r>
            <w:r w:rsidR="00816E34">
              <w:t xml:space="preserve"> The </w:t>
            </w:r>
            <w:r w:rsidR="00122E27">
              <w:t xml:space="preserve">ideal </w:t>
            </w:r>
            <w:r w:rsidR="00816E34">
              <w:t xml:space="preserve">plan for its scalability </w:t>
            </w:r>
            <w:r w:rsidR="004F0219">
              <w:t>include</w:t>
            </w:r>
            <w:r w:rsidR="00344A78">
              <w:t>s</w:t>
            </w:r>
            <w:r w:rsidR="004F0219">
              <w:t>:</w:t>
            </w:r>
          </w:p>
          <w:p w14:paraId="228AF8BD" w14:textId="77777777" w:rsidR="00DE79C2" w:rsidRDefault="00DE79C2" w:rsidP="005D6E73"/>
          <w:p w14:paraId="4C7C262C" w14:textId="46FDA2FA" w:rsidR="00021C02" w:rsidRDefault="004F0219" w:rsidP="004F0219">
            <w:pPr>
              <w:pStyle w:val="ListParagraph"/>
              <w:numPr>
                <w:ilvl w:val="0"/>
                <w:numId w:val="36"/>
              </w:numPr>
              <w:rPr>
                <w:szCs w:val="24"/>
              </w:rPr>
            </w:pPr>
            <w:r w:rsidRPr="004F0219">
              <w:rPr>
                <w:szCs w:val="24"/>
              </w:rPr>
              <w:t xml:space="preserve">Phase </w:t>
            </w:r>
            <w:r w:rsidR="002F2B68">
              <w:rPr>
                <w:szCs w:val="24"/>
              </w:rPr>
              <w:t>4a</w:t>
            </w:r>
            <w:r w:rsidRPr="004F0219">
              <w:rPr>
                <w:szCs w:val="24"/>
              </w:rPr>
              <w:t xml:space="preserve">: </w:t>
            </w:r>
            <w:r w:rsidR="002A210B">
              <w:rPr>
                <w:szCs w:val="24"/>
              </w:rPr>
              <w:t xml:space="preserve">After the final pilot, a scalability analysis will be conducted based on </w:t>
            </w:r>
            <w:r w:rsidR="00011319">
              <w:rPr>
                <w:szCs w:val="24"/>
              </w:rPr>
              <w:t>feedback from students and staff, and analysis of data logs</w:t>
            </w:r>
            <w:r w:rsidR="002A210B">
              <w:rPr>
                <w:szCs w:val="24"/>
              </w:rPr>
              <w:t xml:space="preserve">. This will ascertain the steps needed for full scalability across </w:t>
            </w:r>
            <w:r w:rsidR="00021C02">
              <w:rPr>
                <w:szCs w:val="24"/>
              </w:rPr>
              <w:t xml:space="preserve">Trinity </w:t>
            </w:r>
            <w:r w:rsidR="00DF0FB4">
              <w:rPr>
                <w:szCs w:val="24"/>
              </w:rPr>
              <w:t>Research Methods</w:t>
            </w:r>
            <w:r w:rsidR="00021C02">
              <w:rPr>
                <w:szCs w:val="24"/>
              </w:rPr>
              <w:t xml:space="preserve"> modules. </w:t>
            </w:r>
          </w:p>
          <w:p w14:paraId="24114E9D" w14:textId="58C32334" w:rsidR="004F0219" w:rsidRPr="004F0219" w:rsidRDefault="00021C02" w:rsidP="004F0219">
            <w:pPr>
              <w:pStyle w:val="ListParagraph"/>
              <w:numPr>
                <w:ilvl w:val="0"/>
                <w:numId w:val="36"/>
              </w:numPr>
              <w:rPr>
                <w:szCs w:val="24"/>
              </w:rPr>
            </w:pPr>
            <w:r>
              <w:rPr>
                <w:szCs w:val="24"/>
              </w:rPr>
              <w:t xml:space="preserve">Phase </w:t>
            </w:r>
            <w:r w:rsidR="002F2B68">
              <w:rPr>
                <w:szCs w:val="24"/>
              </w:rPr>
              <w:t>4b</w:t>
            </w:r>
            <w:r>
              <w:rPr>
                <w:szCs w:val="24"/>
              </w:rPr>
              <w:t>: A</w:t>
            </w:r>
            <w:r w:rsidR="00B56470" w:rsidRPr="004F0219">
              <w:rPr>
                <w:szCs w:val="24"/>
              </w:rPr>
              <w:t xml:space="preserve"> u</w:t>
            </w:r>
            <w:r w:rsidR="00C8382B" w:rsidRPr="004F0219">
              <w:rPr>
                <w:szCs w:val="24"/>
              </w:rPr>
              <w:t xml:space="preserve">ser guide and </w:t>
            </w:r>
            <w:r w:rsidR="004F0219">
              <w:rPr>
                <w:szCs w:val="24"/>
              </w:rPr>
              <w:t xml:space="preserve">scalability </w:t>
            </w:r>
            <w:r w:rsidR="00C8382B" w:rsidRPr="004F0219">
              <w:rPr>
                <w:szCs w:val="24"/>
              </w:rPr>
              <w:t xml:space="preserve">workshop </w:t>
            </w:r>
            <w:r w:rsidR="00B56470" w:rsidRPr="004F0219">
              <w:rPr>
                <w:szCs w:val="24"/>
              </w:rPr>
              <w:t xml:space="preserve">materials </w:t>
            </w:r>
            <w:r w:rsidR="003651C7" w:rsidRPr="004F0219">
              <w:rPr>
                <w:szCs w:val="24"/>
              </w:rPr>
              <w:t>will be developed</w:t>
            </w:r>
            <w:r w:rsidR="00C8382B" w:rsidRPr="004F0219">
              <w:rPr>
                <w:szCs w:val="24"/>
              </w:rPr>
              <w:t>.</w:t>
            </w:r>
            <w:r w:rsidR="0043258B" w:rsidRPr="004F0219">
              <w:rPr>
                <w:szCs w:val="24"/>
              </w:rPr>
              <w:t xml:space="preserve"> </w:t>
            </w:r>
          </w:p>
          <w:p w14:paraId="4B53FE53" w14:textId="0EE0E9DB" w:rsidR="006D73D2" w:rsidRDefault="004F0219" w:rsidP="004F0219">
            <w:pPr>
              <w:pStyle w:val="ListParagraph"/>
              <w:numPr>
                <w:ilvl w:val="0"/>
                <w:numId w:val="36"/>
              </w:numPr>
              <w:rPr>
                <w:szCs w:val="24"/>
              </w:rPr>
            </w:pPr>
            <w:r w:rsidRPr="004F0219">
              <w:rPr>
                <w:szCs w:val="24"/>
              </w:rPr>
              <w:t xml:space="preserve">Phase </w:t>
            </w:r>
            <w:r w:rsidR="002F2B68">
              <w:rPr>
                <w:szCs w:val="24"/>
              </w:rPr>
              <w:t>4c</w:t>
            </w:r>
            <w:r w:rsidRPr="004F0219">
              <w:rPr>
                <w:szCs w:val="24"/>
              </w:rPr>
              <w:t xml:space="preserve">: </w:t>
            </w:r>
            <w:r w:rsidR="0043258B" w:rsidRPr="004F0219">
              <w:rPr>
                <w:szCs w:val="24"/>
              </w:rPr>
              <w:t xml:space="preserve">Communication with </w:t>
            </w:r>
            <w:r w:rsidR="00DF0FB4">
              <w:rPr>
                <w:szCs w:val="24"/>
              </w:rPr>
              <w:t>Research Methods</w:t>
            </w:r>
            <w:r w:rsidR="0043258B" w:rsidRPr="004F0219">
              <w:rPr>
                <w:szCs w:val="24"/>
              </w:rPr>
              <w:t xml:space="preserve"> module coordinators across Trinity will be sent to invite them </w:t>
            </w:r>
            <w:r w:rsidR="0043258B" w:rsidRPr="00F550B3">
              <w:rPr>
                <w:szCs w:val="24"/>
              </w:rPr>
              <w:t xml:space="preserve">to 3 </w:t>
            </w:r>
            <w:proofErr w:type="gramStart"/>
            <w:r w:rsidR="0043258B" w:rsidRPr="00F550B3">
              <w:rPr>
                <w:szCs w:val="24"/>
              </w:rPr>
              <w:t>1 hour</w:t>
            </w:r>
            <w:proofErr w:type="gramEnd"/>
            <w:r w:rsidR="0043258B" w:rsidRPr="004F0219">
              <w:rPr>
                <w:szCs w:val="24"/>
              </w:rPr>
              <w:t xml:space="preserve"> workshops on the tool by Faculty. </w:t>
            </w:r>
            <w:r w:rsidR="00D331EA" w:rsidRPr="004F0219">
              <w:rPr>
                <w:szCs w:val="24"/>
              </w:rPr>
              <w:t>In these workshops, the tool will be presented, and input as to disciplinary specific needs will be gained.</w:t>
            </w:r>
          </w:p>
          <w:p w14:paraId="65EE2438" w14:textId="53469105" w:rsidR="00822845" w:rsidRPr="006D73D2" w:rsidRDefault="006D73D2" w:rsidP="006D73D2">
            <w:pPr>
              <w:pStyle w:val="ListParagraph"/>
              <w:numPr>
                <w:ilvl w:val="0"/>
                <w:numId w:val="36"/>
              </w:numPr>
              <w:rPr>
                <w:szCs w:val="24"/>
              </w:rPr>
            </w:pPr>
            <w:r>
              <w:rPr>
                <w:szCs w:val="24"/>
              </w:rPr>
              <w:t xml:space="preserve">Phase </w:t>
            </w:r>
            <w:r w:rsidR="002F2B68">
              <w:rPr>
                <w:szCs w:val="24"/>
              </w:rPr>
              <w:t>4</w:t>
            </w:r>
            <w:r w:rsidR="005A32F2">
              <w:rPr>
                <w:szCs w:val="24"/>
              </w:rPr>
              <w:t>d</w:t>
            </w:r>
            <w:r>
              <w:rPr>
                <w:szCs w:val="24"/>
              </w:rPr>
              <w:t xml:space="preserve">: </w:t>
            </w:r>
            <w:r w:rsidR="00CA004E">
              <w:rPr>
                <w:szCs w:val="24"/>
              </w:rPr>
              <w:t>Recommendations for r</w:t>
            </w:r>
            <w:r>
              <w:rPr>
                <w:szCs w:val="24"/>
              </w:rPr>
              <w:t xml:space="preserve">efinement of tool </w:t>
            </w:r>
            <w:r w:rsidR="00DF0FB4">
              <w:rPr>
                <w:szCs w:val="24"/>
              </w:rPr>
              <w:t xml:space="preserve">for full scalability </w:t>
            </w:r>
            <w:r>
              <w:rPr>
                <w:szCs w:val="24"/>
              </w:rPr>
              <w:t xml:space="preserve">following feedback from </w:t>
            </w:r>
            <w:r w:rsidR="00DF0FB4">
              <w:rPr>
                <w:szCs w:val="24"/>
              </w:rPr>
              <w:t>Research Methods</w:t>
            </w:r>
            <w:r>
              <w:rPr>
                <w:szCs w:val="24"/>
              </w:rPr>
              <w:t xml:space="preserve"> module coordinators across Trinity</w:t>
            </w:r>
            <w:r w:rsidR="005A32F2">
              <w:rPr>
                <w:szCs w:val="24"/>
              </w:rPr>
              <w:t xml:space="preserve"> published in Deliverable G.</w:t>
            </w:r>
            <w:r>
              <w:rPr>
                <w:szCs w:val="24"/>
              </w:rPr>
              <w:t xml:space="preserve"> </w:t>
            </w:r>
          </w:p>
          <w:p w14:paraId="1BCE7457" w14:textId="77777777" w:rsidR="005D6E73" w:rsidRDefault="005D6E73" w:rsidP="005D6E73"/>
          <w:p w14:paraId="554C987A" w14:textId="273F7CB8" w:rsidR="00122E27" w:rsidRDefault="00122E27" w:rsidP="005D6E73">
            <w:proofErr w:type="gramStart"/>
            <w:r>
              <w:t>However</w:t>
            </w:r>
            <w:proofErr w:type="gramEnd"/>
            <w:r>
              <w:t xml:space="preserve"> in practice, this may be challenging due to unknown </w:t>
            </w:r>
            <w:r w:rsidR="0077132D">
              <w:t xml:space="preserve">institutional capacities and policies. </w:t>
            </w:r>
            <w:r w:rsidR="00DB2041">
              <w:t>S</w:t>
            </w:r>
            <w:r w:rsidR="0077132D">
              <w:t xml:space="preserve">maller scale </w:t>
            </w:r>
            <w:r w:rsidR="00DB2041">
              <w:t>post-pilot dissemination may be required</w:t>
            </w:r>
            <w:r w:rsidR="001C020B">
              <w:t xml:space="preserve"> if full integration into TCD systems is </w:t>
            </w:r>
            <w:r w:rsidR="009C2207">
              <w:t>not possible at this stage.</w:t>
            </w:r>
          </w:p>
          <w:p w14:paraId="0672E12C" w14:textId="77777777" w:rsidR="009C2207" w:rsidRDefault="009C2207" w:rsidP="005D6E73"/>
          <w:p w14:paraId="11575E43" w14:textId="1C68A678" w:rsidR="005D6E73" w:rsidRDefault="005D6E73" w:rsidP="005D6E73">
            <w:pPr>
              <w:rPr>
                <w:b/>
                <w:bCs/>
              </w:rPr>
            </w:pPr>
            <w:r w:rsidRPr="005D6E73">
              <w:rPr>
                <w:b/>
                <w:bCs/>
              </w:rPr>
              <w:lastRenderedPageBreak/>
              <w:t>Sharing outcomes</w:t>
            </w:r>
            <w:r w:rsidR="00E41F83">
              <w:rPr>
                <w:b/>
                <w:bCs/>
              </w:rPr>
              <w:t xml:space="preserve"> plan</w:t>
            </w:r>
          </w:p>
          <w:p w14:paraId="20277C96" w14:textId="1597B107" w:rsidR="00DE79C2" w:rsidRPr="00223EB1" w:rsidRDefault="00DE79C2" w:rsidP="005D6E73">
            <w:r w:rsidRPr="00223EB1">
              <w:t xml:space="preserve">The outcomes of the project </w:t>
            </w:r>
            <w:r w:rsidR="00223EB1" w:rsidRPr="00223EB1">
              <w:t>will be shared via</w:t>
            </w:r>
            <w:r w:rsidRPr="00223EB1">
              <w:t>:</w:t>
            </w:r>
          </w:p>
          <w:p w14:paraId="2DFF7DE8" w14:textId="0D218566" w:rsidR="00B02E0A" w:rsidRDefault="00B02E0A" w:rsidP="00887731">
            <w:pPr>
              <w:pStyle w:val="ListParagraph"/>
              <w:numPr>
                <w:ilvl w:val="0"/>
                <w:numId w:val="26"/>
              </w:numPr>
              <w:rPr>
                <w:szCs w:val="24"/>
              </w:rPr>
            </w:pPr>
            <w:r w:rsidRPr="00F550B3">
              <w:rPr>
                <w:szCs w:val="24"/>
              </w:rPr>
              <w:t xml:space="preserve">3 </w:t>
            </w:r>
            <w:proofErr w:type="gramStart"/>
            <w:r w:rsidR="00D70BF7" w:rsidRPr="00F550B3">
              <w:rPr>
                <w:szCs w:val="24"/>
              </w:rPr>
              <w:t>1</w:t>
            </w:r>
            <w:r w:rsidR="00D70BF7">
              <w:rPr>
                <w:szCs w:val="24"/>
              </w:rPr>
              <w:t xml:space="preserve"> hour</w:t>
            </w:r>
            <w:proofErr w:type="gramEnd"/>
            <w:r w:rsidR="00D70BF7">
              <w:rPr>
                <w:szCs w:val="24"/>
              </w:rPr>
              <w:t xml:space="preserve"> online </w:t>
            </w:r>
            <w:r>
              <w:rPr>
                <w:szCs w:val="24"/>
              </w:rPr>
              <w:t xml:space="preserve">workshops for </w:t>
            </w:r>
            <w:r w:rsidR="00DF0FB4">
              <w:rPr>
                <w:szCs w:val="24"/>
              </w:rPr>
              <w:t>Research Methods</w:t>
            </w:r>
            <w:r>
              <w:rPr>
                <w:szCs w:val="24"/>
              </w:rPr>
              <w:t xml:space="preserve"> module coordinators in each Faculty</w:t>
            </w:r>
          </w:p>
          <w:p w14:paraId="0C98DF03" w14:textId="570BF739" w:rsidR="00FC32B3" w:rsidRPr="00F550B3" w:rsidRDefault="00FC32B3" w:rsidP="00887731">
            <w:pPr>
              <w:pStyle w:val="ListParagraph"/>
              <w:numPr>
                <w:ilvl w:val="0"/>
                <w:numId w:val="26"/>
              </w:numPr>
              <w:rPr>
                <w:szCs w:val="24"/>
              </w:rPr>
            </w:pPr>
            <w:r>
              <w:rPr>
                <w:szCs w:val="24"/>
              </w:rPr>
              <w:t xml:space="preserve">Poster presentation </w:t>
            </w:r>
            <w:r w:rsidR="00747E89">
              <w:rPr>
                <w:szCs w:val="24"/>
              </w:rPr>
              <w:t xml:space="preserve">of </w:t>
            </w:r>
            <w:r w:rsidR="00C20966">
              <w:rPr>
                <w:szCs w:val="24"/>
              </w:rPr>
              <w:t>Narrative</w:t>
            </w:r>
            <w:r w:rsidR="00747E89">
              <w:rPr>
                <w:szCs w:val="24"/>
              </w:rPr>
              <w:t xml:space="preserve"> Review and initial project plan </w:t>
            </w:r>
            <w:r>
              <w:rPr>
                <w:szCs w:val="24"/>
              </w:rPr>
              <w:t xml:space="preserve">at the </w:t>
            </w:r>
            <w:r w:rsidRPr="00F550B3">
              <w:rPr>
                <w:szCs w:val="24"/>
              </w:rPr>
              <w:t>Digital Education Conference December 2025 at SETU</w:t>
            </w:r>
          </w:p>
          <w:p w14:paraId="4B937DCC" w14:textId="25CEE0F5" w:rsidR="005D6E73" w:rsidRDefault="00887731" w:rsidP="00887731">
            <w:pPr>
              <w:pStyle w:val="ListParagraph"/>
              <w:numPr>
                <w:ilvl w:val="0"/>
                <w:numId w:val="26"/>
              </w:numPr>
              <w:rPr>
                <w:szCs w:val="24"/>
              </w:rPr>
            </w:pPr>
            <w:r w:rsidRPr="00887731">
              <w:rPr>
                <w:szCs w:val="24"/>
              </w:rPr>
              <w:t>Conference presentation at Irish Learning Technology Association 2026</w:t>
            </w:r>
            <w:r w:rsidR="00223EB1">
              <w:rPr>
                <w:szCs w:val="24"/>
              </w:rPr>
              <w:t>/2027</w:t>
            </w:r>
          </w:p>
          <w:p w14:paraId="788B4D29" w14:textId="4D3AFD16" w:rsidR="002215FD" w:rsidRDefault="002215FD" w:rsidP="00887731">
            <w:pPr>
              <w:pStyle w:val="ListParagraph"/>
              <w:numPr>
                <w:ilvl w:val="0"/>
                <w:numId w:val="26"/>
              </w:numPr>
              <w:rPr>
                <w:szCs w:val="24"/>
              </w:rPr>
            </w:pPr>
            <w:r>
              <w:rPr>
                <w:szCs w:val="24"/>
              </w:rPr>
              <w:t>Journal article 2027</w:t>
            </w:r>
            <w:r w:rsidR="00223EB1">
              <w:rPr>
                <w:szCs w:val="24"/>
              </w:rPr>
              <w:t xml:space="preserve"> within high impact </w:t>
            </w:r>
            <w:proofErr w:type="gramStart"/>
            <w:r w:rsidR="00223EB1">
              <w:rPr>
                <w:szCs w:val="24"/>
              </w:rPr>
              <w:t>Educational</w:t>
            </w:r>
            <w:proofErr w:type="gramEnd"/>
            <w:r w:rsidR="00223EB1">
              <w:rPr>
                <w:szCs w:val="24"/>
              </w:rPr>
              <w:t xml:space="preserve"> journal.</w:t>
            </w:r>
          </w:p>
          <w:p w14:paraId="15A93C5B" w14:textId="127DC10F" w:rsidR="00887731" w:rsidRPr="00887731" w:rsidRDefault="00887731" w:rsidP="00887731">
            <w:pPr>
              <w:pStyle w:val="ListParagraph"/>
              <w:numPr>
                <w:ilvl w:val="0"/>
                <w:numId w:val="26"/>
              </w:numPr>
              <w:rPr>
                <w:szCs w:val="24"/>
              </w:rPr>
            </w:pPr>
            <w:r>
              <w:rPr>
                <w:szCs w:val="24"/>
              </w:rPr>
              <w:t>CHARM-EU Annual Conference</w:t>
            </w:r>
            <w:r w:rsidR="009A7634">
              <w:rPr>
                <w:szCs w:val="24"/>
              </w:rPr>
              <w:t xml:space="preserve"> 2026</w:t>
            </w:r>
            <w:r w:rsidR="00223EB1">
              <w:rPr>
                <w:szCs w:val="24"/>
              </w:rPr>
              <w:t>/2027</w:t>
            </w:r>
          </w:p>
          <w:p w14:paraId="6EF9B646" w14:textId="46D09528" w:rsidR="005D6E73" w:rsidRPr="00F555C7" w:rsidRDefault="005D6E73" w:rsidP="005D6E73"/>
        </w:tc>
      </w:tr>
    </w:tbl>
    <w:p w14:paraId="7BDAF817" w14:textId="77777777" w:rsidR="00F555C7" w:rsidRDefault="00F555C7" w:rsidP="002176EA">
      <w:pPr>
        <w:rPr>
          <w:rFonts w:cs="Calibri"/>
          <w:lang w:val="en-IE"/>
        </w:rPr>
      </w:pPr>
    </w:p>
    <w:p w14:paraId="123B1FF8" w14:textId="77777777" w:rsidR="001A3591" w:rsidRDefault="00F555C7" w:rsidP="00F555C7">
      <w:pPr>
        <w:rPr>
          <w:b/>
          <w:bCs/>
          <w:lang w:val="en-IE"/>
        </w:rPr>
      </w:pPr>
      <w:r w:rsidRPr="00097945">
        <w:rPr>
          <w:b/>
          <w:bCs/>
          <w:lang w:val="en-IE"/>
        </w:rPr>
        <w:t>Project</w:t>
      </w:r>
      <w:r>
        <w:rPr>
          <w:b/>
          <w:bCs/>
          <w:lang w:val="en-IE"/>
        </w:rPr>
        <w:t xml:space="preserve"> Risks</w:t>
      </w:r>
      <w:r w:rsidR="00801663">
        <w:rPr>
          <w:b/>
          <w:bCs/>
          <w:lang w:val="en-IE"/>
        </w:rPr>
        <w:t xml:space="preserve"> </w:t>
      </w:r>
    </w:p>
    <w:p w14:paraId="2D957132" w14:textId="4A3BBA49" w:rsidR="00F555C7" w:rsidRPr="00097945" w:rsidRDefault="001A3591" w:rsidP="00F555C7">
      <w:pPr>
        <w:rPr>
          <w:b/>
          <w:bCs/>
          <w:lang w:val="en-IE"/>
        </w:rPr>
      </w:pPr>
      <w:r w:rsidRPr="001A3591">
        <w:rPr>
          <w:lang w:val="en-IE"/>
        </w:rPr>
        <w:t>Identify potential risks and how they will be mitigated</w:t>
      </w:r>
      <w:r>
        <w:rPr>
          <w:b/>
          <w:bCs/>
          <w:lang w:val="en-IE"/>
        </w:rPr>
        <w:t xml:space="preserve"> </w:t>
      </w:r>
      <w:r w:rsidR="00801663" w:rsidRPr="00801663">
        <w:rPr>
          <w:lang w:val="en-IE"/>
        </w:rPr>
        <w:t>(max 250 words)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781"/>
      </w:tblGrid>
      <w:tr w:rsidR="00F555C7" w:rsidRPr="00097945" w14:paraId="61BCE622" w14:textId="77777777" w:rsidTr="00FE7EB8">
        <w:trPr>
          <w:trHeight w:val="287"/>
        </w:trPr>
        <w:tc>
          <w:tcPr>
            <w:tcW w:w="9781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777"/>
              <w:gridCol w:w="4778"/>
            </w:tblGrid>
            <w:tr w:rsidR="001E5F12" w:rsidRPr="001E5F12" w14:paraId="4816C7EE" w14:textId="77777777" w:rsidTr="001E5F12">
              <w:tc>
                <w:tcPr>
                  <w:tcW w:w="4777" w:type="dxa"/>
                </w:tcPr>
                <w:p w14:paraId="4D7FD045" w14:textId="6DBEB6A1" w:rsidR="001E5F12" w:rsidRPr="002A01AA" w:rsidRDefault="001E5F12" w:rsidP="001E5F12">
                  <w:pPr>
                    <w:rPr>
                      <w:rFonts w:cs="Times New Roman"/>
                      <w:b/>
                      <w:bCs/>
                      <w:szCs w:val="20"/>
                    </w:rPr>
                  </w:pPr>
                  <w:r w:rsidRPr="002A01AA">
                    <w:rPr>
                      <w:rFonts w:cs="Times New Roman"/>
                      <w:b/>
                      <w:bCs/>
                      <w:szCs w:val="20"/>
                    </w:rPr>
                    <w:t>Risk</w:t>
                  </w:r>
                </w:p>
              </w:tc>
              <w:tc>
                <w:tcPr>
                  <w:tcW w:w="4778" w:type="dxa"/>
                </w:tcPr>
                <w:p w14:paraId="3B65B67E" w14:textId="22F601D1" w:rsidR="001E5F12" w:rsidRPr="002A01AA" w:rsidRDefault="001E5F12" w:rsidP="001E5F12">
                  <w:pPr>
                    <w:rPr>
                      <w:rFonts w:cs="Times New Roman"/>
                      <w:b/>
                      <w:bCs/>
                      <w:szCs w:val="20"/>
                    </w:rPr>
                  </w:pPr>
                  <w:r w:rsidRPr="002A01AA">
                    <w:rPr>
                      <w:rFonts w:cs="Times New Roman"/>
                      <w:b/>
                      <w:bCs/>
                      <w:szCs w:val="20"/>
                    </w:rPr>
                    <w:t>Mitigation</w:t>
                  </w:r>
                </w:p>
              </w:tc>
            </w:tr>
            <w:tr w:rsidR="001E5F12" w:rsidRPr="001E5F12" w14:paraId="46AF33D0" w14:textId="77777777" w:rsidTr="001E5F12">
              <w:tc>
                <w:tcPr>
                  <w:tcW w:w="4777" w:type="dxa"/>
                </w:tcPr>
                <w:p w14:paraId="2D00CC3B" w14:textId="30F3B4A9" w:rsidR="001E5F12" w:rsidRPr="001E5F12" w:rsidRDefault="009050E4" w:rsidP="001E5F12">
                  <w:pPr>
                    <w:rPr>
                      <w:rFonts w:cs="Times New Roman"/>
                      <w:szCs w:val="20"/>
                    </w:rPr>
                  </w:pPr>
                  <w:r>
                    <w:rPr>
                      <w:rFonts w:cs="Times New Roman"/>
                      <w:szCs w:val="20"/>
                    </w:rPr>
                    <w:t>Lack of buy in from School of Education</w:t>
                  </w:r>
                  <w:r w:rsidR="002A01AA">
                    <w:rPr>
                      <w:rFonts w:cs="Times New Roman"/>
                      <w:szCs w:val="20"/>
                    </w:rPr>
                    <w:t xml:space="preserve"> students and staff</w:t>
                  </w:r>
                </w:p>
              </w:tc>
              <w:tc>
                <w:tcPr>
                  <w:tcW w:w="4778" w:type="dxa"/>
                </w:tcPr>
                <w:p w14:paraId="12A7B3F3" w14:textId="4D3C2B18" w:rsidR="001E5F12" w:rsidRPr="001E5F12" w:rsidRDefault="004F6F43" w:rsidP="001E5F12">
                  <w:pPr>
                    <w:rPr>
                      <w:rFonts w:cs="Times New Roman"/>
                      <w:szCs w:val="20"/>
                    </w:rPr>
                  </w:pPr>
                  <w:r>
                    <w:rPr>
                      <w:rFonts w:cs="Times New Roman"/>
                      <w:szCs w:val="20"/>
                    </w:rPr>
                    <w:t xml:space="preserve">Early communication with School of Education staff and students informing them of the project. </w:t>
                  </w:r>
                  <w:r w:rsidR="000D6360">
                    <w:rPr>
                      <w:rFonts w:cs="Times New Roman"/>
                      <w:szCs w:val="20"/>
                    </w:rPr>
                    <w:t>Clear communication  of the goals and limitations of the project.</w:t>
                  </w:r>
                </w:p>
              </w:tc>
            </w:tr>
            <w:tr w:rsidR="001E5F12" w:rsidRPr="001E5F12" w14:paraId="7A4DB41F" w14:textId="77777777" w:rsidTr="001E5F12">
              <w:tc>
                <w:tcPr>
                  <w:tcW w:w="4777" w:type="dxa"/>
                </w:tcPr>
                <w:p w14:paraId="4A6397CA" w14:textId="1A2E3E44" w:rsidR="001E5F12" w:rsidRPr="001E5F12" w:rsidRDefault="009050E4" w:rsidP="001E5F12">
                  <w:pPr>
                    <w:rPr>
                      <w:rFonts w:cs="Times New Roman"/>
                      <w:szCs w:val="20"/>
                    </w:rPr>
                  </w:pPr>
                  <w:r>
                    <w:rPr>
                      <w:rFonts w:cs="Times New Roman"/>
                      <w:szCs w:val="20"/>
                    </w:rPr>
                    <w:t xml:space="preserve">Failure of chatbot to </w:t>
                  </w:r>
                  <w:r w:rsidR="000D6360">
                    <w:rPr>
                      <w:rFonts w:cs="Times New Roman"/>
                      <w:szCs w:val="20"/>
                    </w:rPr>
                    <w:t>address objectives</w:t>
                  </w:r>
                </w:p>
              </w:tc>
              <w:tc>
                <w:tcPr>
                  <w:tcW w:w="4778" w:type="dxa"/>
                </w:tcPr>
                <w:p w14:paraId="16B79BCD" w14:textId="77777777" w:rsidR="001E5F12" w:rsidRDefault="00AA357F" w:rsidP="001E5F12">
                  <w:pPr>
                    <w:rPr>
                      <w:rFonts w:cs="Times New Roman"/>
                      <w:szCs w:val="20"/>
                    </w:rPr>
                  </w:pPr>
                  <w:r>
                    <w:rPr>
                      <w:rFonts w:cs="Times New Roman"/>
                      <w:szCs w:val="20"/>
                    </w:rPr>
                    <w:t xml:space="preserve">Ensure an iterative, structured, and </w:t>
                  </w:r>
                  <w:proofErr w:type="gramStart"/>
                  <w:r>
                    <w:rPr>
                      <w:rFonts w:cs="Times New Roman"/>
                      <w:szCs w:val="20"/>
                    </w:rPr>
                    <w:t>feedback oriented</w:t>
                  </w:r>
                  <w:proofErr w:type="gramEnd"/>
                  <w:r>
                    <w:rPr>
                      <w:rFonts w:cs="Times New Roman"/>
                      <w:szCs w:val="20"/>
                    </w:rPr>
                    <w:t xml:space="preserve"> </w:t>
                  </w:r>
                  <w:r w:rsidR="00A53B74">
                    <w:rPr>
                      <w:rFonts w:cs="Times New Roman"/>
                      <w:szCs w:val="20"/>
                    </w:rPr>
                    <w:t xml:space="preserve">development </w:t>
                  </w:r>
                  <w:r w:rsidR="00CB27D9">
                    <w:rPr>
                      <w:rFonts w:cs="Times New Roman"/>
                      <w:szCs w:val="20"/>
                    </w:rPr>
                    <w:t xml:space="preserve">and piloting </w:t>
                  </w:r>
                  <w:r w:rsidR="00A53B74">
                    <w:rPr>
                      <w:rFonts w:cs="Times New Roman"/>
                      <w:szCs w:val="20"/>
                    </w:rPr>
                    <w:t xml:space="preserve">approach. Employ a Research Assistant to ensure the milestones, deliverables and objectives are reached. </w:t>
                  </w:r>
                </w:p>
                <w:p w14:paraId="69C3096E" w14:textId="51AB0087" w:rsidR="00112A41" w:rsidRPr="001E5F12" w:rsidRDefault="00112A41" w:rsidP="001E5F12">
                  <w:pPr>
                    <w:rPr>
                      <w:rFonts w:cs="Times New Roman"/>
                      <w:szCs w:val="20"/>
                    </w:rPr>
                  </w:pPr>
                  <w:r>
                    <w:rPr>
                      <w:rFonts w:cs="Times New Roman"/>
                      <w:szCs w:val="20"/>
                    </w:rPr>
                    <w:t>Conduct a mid-point review during end of Phase 2</w:t>
                  </w:r>
                  <w:r w:rsidR="002846BD">
                    <w:rPr>
                      <w:rFonts w:cs="Times New Roman"/>
                      <w:szCs w:val="20"/>
                    </w:rPr>
                    <w:t>.</w:t>
                  </w:r>
                </w:p>
              </w:tc>
            </w:tr>
            <w:tr w:rsidR="001E5F12" w:rsidRPr="001E5F12" w14:paraId="75146A78" w14:textId="77777777" w:rsidTr="001E5F12">
              <w:tc>
                <w:tcPr>
                  <w:tcW w:w="4777" w:type="dxa"/>
                </w:tcPr>
                <w:p w14:paraId="6B7485C8" w14:textId="68F1913B" w:rsidR="001E5F12" w:rsidRPr="001E5F12" w:rsidRDefault="00FF2F83" w:rsidP="001E5F12">
                  <w:pPr>
                    <w:rPr>
                      <w:rFonts w:cs="Times New Roman"/>
                      <w:szCs w:val="20"/>
                    </w:rPr>
                  </w:pPr>
                  <w:r>
                    <w:rPr>
                      <w:rFonts w:cs="Times New Roman"/>
                      <w:szCs w:val="20"/>
                    </w:rPr>
                    <w:t>Challenges with Faculty perception of AI use for research  methods support</w:t>
                  </w:r>
                </w:p>
              </w:tc>
              <w:tc>
                <w:tcPr>
                  <w:tcW w:w="4778" w:type="dxa"/>
                </w:tcPr>
                <w:p w14:paraId="703D272A" w14:textId="618DA98C" w:rsidR="001E5F12" w:rsidRPr="001E5F12" w:rsidRDefault="00EE10E5" w:rsidP="001E5F12">
                  <w:pPr>
                    <w:rPr>
                      <w:rFonts w:cs="Times New Roman"/>
                      <w:szCs w:val="20"/>
                    </w:rPr>
                  </w:pPr>
                  <w:r>
                    <w:rPr>
                      <w:rFonts w:cs="Times New Roman"/>
                      <w:szCs w:val="20"/>
                    </w:rPr>
                    <w:t>Clear communication of the benefits and needs of the tool.</w:t>
                  </w:r>
                </w:p>
              </w:tc>
            </w:tr>
            <w:tr w:rsidR="00FF2F83" w:rsidRPr="001E5F12" w14:paraId="000479CD" w14:textId="77777777" w:rsidTr="001E5F12">
              <w:tc>
                <w:tcPr>
                  <w:tcW w:w="4777" w:type="dxa"/>
                </w:tcPr>
                <w:p w14:paraId="442400E2" w14:textId="30FA157B" w:rsidR="00FF2F83" w:rsidRDefault="00661EEE" w:rsidP="001E5F12">
                  <w:r>
                    <w:t>Lack of IT Services support for AI platform used.</w:t>
                  </w:r>
                </w:p>
              </w:tc>
              <w:tc>
                <w:tcPr>
                  <w:tcW w:w="4778" w:type="dxa"/>
                </w:tcPr>
                <w:p w14:paraId="586B7AD2" w14:textId="2E8651FF" w:rsidR="00503BE4" w:rsidRDefault="00EE10E5" w:rsidP="001E5F12">
                  <w:r>
                    <w:t>Early communication and collaboration with IT Services during Phase 1 of the project. Alignment with other proposals that may be doing similar projects</w:t>
                  </w:r>
                  <w:r w:rsidR="00BC7BC9">
                    <w:t xml:space="preserve"> to bridge needs.</w:t>
                  </w:r>
                </w:p>
                <w:p w14:paraId="3442C175" w14:textId="5FBA108F" w:rsidR="00503BE4" w:rsidRPr="001E5F12" w:rsidRDefault="00503BE4" w:rsidP="001E5F12">
                  <w:r>
                    <w:t xml:space="preserve">Plan for a smaller scale post-pilot </w:t>
                  </w:r>
                  <w:r w:rsidR="006377FF">
                    <w:t>without full TCD integration.</w:t>
                  </w:r>
                </w:p>
              </w:tc>
            </w:tr>
            <w:tr w:rsidR="006D73D2" w:rsidRPr="001E5F12" w14:paraId="54C3CCA6" w14:textId="77777777" w:rsidTr="001E5F12">
              <w:tc>
                <w:tcPr>
                  <w:tcW w:w="4777" w:type="dxa"/>
                </w:tcPr>
                <w:p w14:paraId="2B2579FD" w14:textId="74F7A374" w:rsidR="006D73D2" w:rsidRDefault="006D73D2" w:rsidP="001E5F12">
                  <w:r>
                    <w:t>Chatbot cannot be scaled up due to technical and pedagogical needs</w:t>
                  </w:r>
                </w:p>
              </w:tc>
              <w:tc>
                <w:tcPr>
                  <w:tcW w:w="4778" w:type="dxa"/>
                </w:tcPr>
                <w:p w14:paraId="4AF5B81B" w14:textId="77777777" w:rsidR="006D73D2" w:rsidRDefault="006D73D2" w:rsidP="001E5F12">
                  <w:r>
                    <w:t xml:space="preserve">Post pilot three workshops with </w:t>
                  </w:r>
                  <w:r w:rsidR="00DF0FB4">
                    <w:t>Research Methods</w:t>
                  </w:r>
                  <w:r>
                    <w:t xml:space="preserve"> module coordinators from across Trinity will be held to ascertain needs. </w:t>
                  </w:r>
                  <w:r w:rsidR="00CF4AF0">
                    <w:t xml:space="preserve">Additional funding may be sought for full scalability across Trinity. </w:t>
                  </w:r>
                </w:p>
                <w:p w14:paraId="57C5A7D0" w14:textId="0E17C1E3" w:rsidR="006377FF" w:rsidRPr="001E5F12" w:rsidRDefault="006377FF" w:rsidP="001E5F12">
                  <w:r>
                    <w:t xml:space="preserve">Ensure technology used could be integrated into TCD </w:t>
                  </w:r>
                  <w:proofErr w:type="gramStart"/>
                  <w:r>
                    <w:t>systems, but</w:t>
                  </w:r>
                  <w:proofErr w:type="gramEnd"/>
                  <w:r>
                    <w:t xml:space="preserve"> can also be used in a standalone manner if this is not possible. </w:t>
                  </w:r>
                </w:p>
              </w:tc>
            </w:tr>
            <w:tr w:rsidR="00FA02CB" w:rsidRPr="001E5F12" w14:paraId="512ACA2A" w14:textId="77777777" w:rsidTr="001E5F12">
              <w:tc>
                <w:tcPr>
                  <w:tcW w:w="4777" w:type="dxa"/>
                </w:tcPr>
                <w:p w14:paraId="180E440F" w14:textId="3FC4AB00" w:rsidR="00FA02CB" w:rsidRDefault="00866AB6" w:rsidP="001E5F12">
                  <w:r>
                    <w:lastRenderedPageBreak/>
                    <w:t>Misinterpretation of the objective of the chatbot by students</w:t>
                  </w:r>
                </w:p>
              </w:tc>
              <w:tc>
                <w:tcPr>
                  <w:tcW w:w="4778" w:type="dxa"/>
                </w:tcPr>
                <w:p w14:paraId="7655B5C2" w14:textId="05B17D6B" w:rsidR="00FA02CB" w:rsidRDefault="00866AB6" w:rsidP="001E5F12">
                  <w:r>
                    <w:t xml:space="preserve">Clear onboarding communication to students that the tool is for support and reflection and not </w:t>
                  </w:r>
                  <w:r w:rsidR="001D217C">
                    <w:t xml:space="preserve">definitive answers. </w:t>
                  </w:r>
                </w:p>
              </w:tc>
            </w:tr>
            <w:tr w:rsidR="001D217C" w:rsidRPr="001E5F12" w14:paraId="40424AC8" w14:textId="77777777" w:rsidTr="001E5F12">
              <w:tc>
                <w:tcPr>
                  <w:tcW w:w="4777" w:type="dxa"/>
                </w:tcPr>
                <w:p w14:paraId="3A71DD1A" w14:textId="4783FC5C" w:rsidR="001D217C" w:rsidRDefault="001D217C" w:rsidP="001E5F12">
                  <w:r>
                    <w:t>RAG content is unbalanced towards a particular research method</w:t>
                  </w:r>
                </w:p>
              </w:tc>
              <w:tc>
                <w:tcPr>
                  <w:tcW w:w="4778" w:type="dxa"/>
                </w:tcPr>
                <w:p w14:paraId="3D3BF567" w14:textId="56C1D02D" w:rsidR="001D217C" w:rsidRDefault="001D217C" w:rsidP="001E5F12">
                  <w:r>
                    <w:t xml:space="preserve">Identification of the materials will ensure a balance across </w:t>
                  </w:r>
                  <w:r w:rsidR="00DF0FB4">
                    <w:t>Research Methods</w:t>
                  </w:r>
                  <w:r w:rsidR="007F38FE">
                    <w:t xml:space="preserve">. Technical implementation will ensure that one single method is not overly emphasised. </w:t>
                  </w:r>
                </w:p>
              </w:tc>
            </w:tr>
            <w:tr w:rsidR="007F38FE" w:rsidRPr="001E5F12" w14:paraId="7F6FF9A6" w14:textId="77777777" w:rsidTr="001E5F12">
              <w:tc>
                <w:tcPr>
                  <w:tcW w:w="4777" w:type="dxa"/>
                </w:tcPr>
                <w:p w14:paraId="2C8F4C8E" w14:textId="60A0769E" w:rsidR="007F38FE" w:rsidRDefault="007F38FE" w:rsidP="001E5F12">
                  <w:r>
                    <w:t>Ethical concerns with data usage</w:t>
                  </w:r>
                </w:p>
              </w:tc>
              <w:tc>
                <w:tcPr>
                  <w:tcW w:w="4778" w:type="dxa"/>
                </w:tcPr>
                <w:p w14:paraId="1078A573" w14:textId="41B73ECC" w:rsidR="007F38FE" w:rsidRDefault="007F38FE" w:rsidP="001E5F12">
                  <w:r>
                    <w:t xml:space="preserve">Clear communication to students and staff as to the storing and use of their data, aligning with Trinity policies. </w:t>
                  </w:r>
                </w:p>
              </w:tc>
            </w:tr>
            <w:tr w:rsidR="00DE7FBA" w:rsidRPr="001E5F12" w14:paraId="7EAEA64F" w14:textId="77777777" w:rsidTr="001E5F12">
              <w:tc>
                <w:tcPr>
                  <w:tcW w:w="4777" w:type="dxa"/>
                </w:tcPr>
                <w:p w14:paraId="6EDB0EC5" w14:textId="6FF4488F" w:rsidR="00DE7FBA" w:rsidRDefault="00DE7FBA" w:rsidP="001E5F12">
                  <w:r>
                    <w:t>Evaluation lacks depth or alignment with objectives</w:t>
                  </w:r>
                </w:p>
              </w:tc>
              <w:tc>
                <w:tcPr>
                  <w:tcW w:w="4778" w:type="dxa"/>
                </w:tcPr>
                <w:p w14:paraId="64D29BC4" w14:textId="0C9CC5F1" w:rsidR="00DE7FBA" w:rsidRDefault="00DE7FBA" w:rsidP="001E5F12">
                  <w:r>
                    <w:t xml:space="preserve">Evaluation concepts are supported by pedagogical theories prior to the development of the surveys and interviews. </w:t>
                  </w:r>
                </w:p>
              </w:tc>
            </w:tr>
            <w:tr w:rsidR="00E82771" w:rsidRPr="001E5F12" w14:paraId="030689D6" w14:textId="77777777" w:rsidTr="001E5F12">
              <w:tc>
                <w:tcPr>
                  <w:tcW w:w="4777" w:type="dxa"/>
                </w:tcPr>
                <w:p w14:paraId="37251689" w14:textId="695B240F" w:rsidR="00E82771" w:rsidRDefault="00E82771" w:rsidP="001E5F12">
                  <w:r>
                    <w:t>Accessibility is poor for students with additional needs</w:t>
                  </w:r>
                </w:p>
              </w:tc>
              <w:tc>
                <w:tcPr>
                  <w:tcW w:w="4778" w:type="dxa"/>
                </w:tcPr>
                <w:p w14:paraId="24DE6647" w14:textId="0AD66979" w:rsidR="00E82771" w:rsidRDefault="00E82771" w:rsidP="001E5F12">
                  <w:r>
                    <w:t xml:space="preserve">Ensure </w:t>
                  </w:r>
                  <w:r w:rsidR="00B35EB4">
                    <w:t xml:space="preserve">where possible the chatbot follows accessibility recommendations (e.g. WCAG). Discussions with DEI Office to inform this. </w:t>
                  </w:r>
                </w:p>
              </w:tc>
            </w:tr>
          </w:tbl>
          <w:p w14:paraId="59245425" w14:textId="77777777" w:rsidR="00F555C7" w:rsidRPr="00F555C7" w:rsidRDefault="00F555C7" w:rsidP="001E5F12">
            <w:pPr>
              <w:pStyle w:val="Title"/>
              <w:rPr>
                <w:sz w:val="24"/>
                <w:szCs w:val="24"/>
              </w:rPr>
            </w:pPr>
          </w:p>
        </w:tc>
      </w:tr>
    </w:tbl>
    <w:p w14:paraId="44F474C6" w14:textId="7BA4DF0F" w:rsidR="00F555C7" w:rsidRPr="006E7E96" w:rsidRDefault="00F555C7" w:rsidP="00F555C7">
      <w:pPr>
        <w:pStyle w:val="Heading2"/>
        <w:rPr>
          <w:color w:val="auto"/>
        </w:rPr>
      </w:pPr>
      <w:r w:rsidRPr="006E7E96">
        <w:rPr>
          <w:color w:val="auto"/>
        </w:rPr>
        <w:lastRenderedPageBreak/>
        <w:t>Budget Summary</w:t>
      </w:r>
    </w:p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3611"/>
        <w:gridCol w:w="4597"/>
        <w:gridCol w:w="2135"/>
      </w:tblGrid>
      <w:tr w:rsidR="00F555C7" w14:paraId="5F091EA9" w14:textId="77777777" w:rsidTr="006E7E96">
        <w:tc>
          <w:tcPr>
            <w:tcW w:w="2880" w:type="dxa"/>
          </w:tcPr>
          <w:p w14:paraId="7130AD83" w14:textId="77777777" w:rsidR="00F555C7" w:rsidRPr="00EA3B2C" w:rsidRDefault="00F555C7" w:rsidP="00FE7EB8">
            <w:pPr>
              <w:rPr>
                <w:b/>
                <w:bCs/>
              </w:rPr>
            </w:pPr>
            <w:r w:rsidRPr="00EA3B2C">
              <w:rPr>
                <w:b/>
                <w:bCs/>
              </w:rPr>
              <w:t>Item</w:t>
            </w:r>
          </w:p>
        </w:tc>
        <w:tc>
          <w:tcPr>
            <w:tcW w:w="5053" w:type="dxa"/>
          </w:tcPr>
          <w:p w14:paraId="737D75C5" w14:textId="77777777" w:rsidR="00F555C7" w:rsidRPr="00EA3B2C" w:rsidRDefault="00F555C7" w:rsidP="00FE7EB8">
            <w:pPr>
              <w:rPr>
                <w:b/>
                <w:bCs/>
              </w:rPr>
            </w:pPr>
            <w:r w:rsidRPr="00EA3B2C">
              <w:rPr>
                <w:b/>
                <w:bCs/>
              </w:rPr>
              <w:t>Description</w:t>
            </w:r>
          </w:p>
        </w:tc>
        <w:tc>
          <w:tcPr>
            <w:tcW w:w="2410" w:type="dxa"/>
          </w:tcPr>
          <w:p w14:paraId="2F1BF816" w14:textId="77777777" w:rsidR="00F555C7" w:rsidRPr="00EA3B2C" w:rsidRDefault="00F555C7" w:rsidP="00FE7EB8">
            <w:pPr>
              <w:rPr>
                <w:b/>
                <w:bCs/>
              </w:rPr>
            </w:pPr>
            <w:r w:rsidRPr="00EA3B2C">
              <w:rPr>
                <w:b/>
                <w:bCs/>
              </w:rPr>
              <w:t>Cost (€)</w:t>
            </w:r>
          </w:p>
        </w:tc>
      </w:tr>
      <w:tr w:rsidR="00F555C7" w14:paraId="468562F6" w14:textId="77777777" w:rsidTr="006E7E96">
        <w:tc>
          <w:tcPr>
            <w:tcW w:w="2880" w:type="dxa"/>
          </w:tcPr>
          <w:p w14:paraId="7BEA1BD9" w14:textId="3E886941" w:rsidR="00F555C7" w:rsidRPr="00491895" w:rsidRDefault="001E5F12" w:rsidP="00FE7EB8">
            <w:r w:rsidRPr="00491895">
              <w:t>Research Assistant</w:t>
            </w:r>
          </w:p>
        </w:tc>
        <w:tc>
          <w:tcPr>
            <w:tcW w:w="5053" w:type="dxa"/>
          </w:tcPr>
          <w:p w14:paraId="5F3B4798" w14:textId="1768E0A8" w:rsidR="00F555C7" w:rsidRPr="00491895" w:rsidRDefault="003A2258" w:rsidP="00FE7EB8">
            <w:r w:rsidRPr="00491895">
              <w:t>Approx. 6 months at 20% for design phase</w:t>
            </w:r>
          </w:p>
        </w:tc>
        <w:tc>
          <w:tcPr>
            <w:tcW w:w="2410" w:type="dxa"/>
          </w:tcPr>
          <w:p w14:paraId="0036847D" w14:textId="2B5888E3" w:rsidR="00F555C7" w:rsidRPr="00491895" w:rsidRDefault="009E2A9D" w:rsidP="00FE7EB8">
            <w:r w:rsidRPr="00491895">
              <w:t>€7,</w:t>
            </w:r>
            <w:r w:rsidR="00537F59" w:rsidRPr="00491895">
              <w:t>0</w:t>
            </w:r>
            <w:r w:rsidRPr="00491895">
              <w:t>00</w:t>
            </w:r>
          </w:p>
        </w:tc>
      </w:tr>
      <w:tr w:rsidR="001A3591" w14:paraId="55C43925" w14:textId="77777777" w:rsidTr="006E7E96">
        <w:tc>
          <w:tcPr>
            <w:tcW w:w="2880" w:type="dxa"/>
          </w:tcPr>
          <w:p w14:paraId="2F1ED392" w14:textId="3050F12F" w:rsidR="001A3591" w:rsidRPr="00491895" w:rsidRDefault="001E5F12" w:rsidP="00FE7EB8">
            <w:r w:rsidRPr="00491895">
              <w:t>Software</w:t>
            </w:r>
            <w:r w:rsidR="00296E6D" w:rsidRPr="00491895">
              <w:t xml:space="preserve"> Costs</w:t>
            </w:r>
          </w:p>
        </w:tc>
        <w:tc>
          <w:tcPr>
            <w:tcW w:w="5053" w:type="dxa"/>
          </w:tcPr>
          <w:p w14:paraId="4CA7481A" w14:textId="32B359DB" w:rsidR="001A3591" w:rsidRPr="00491895" w:rsidRDefault="003A2258" w:rsidP="00FE7EB8">
            <w:r w:rsidRPr="00491895">
              <w:t xml:space="preserve">AI systems </w:t>
            </w:r>
            <w:r w:rsidR="00372621" w:rsidRPr="00491895">
              <w:t xml:space="preserve">subscriptions for </w:t>
            </w:r>
            <w:r w:rsidRPr="00491895">
              <w:t>testing</w:t>
            </w:r>
          </w:p>
        </w:tc>
        <w:tc>
          <w:tcPr>
            <w:tcW w:w="2410" w:type="dxa"/>
          </w:tcPr>
          <w:p w14:paraId="4885F2E6" w14:textId="76632CD4" w:rsidR="001A3591" w:rsidRPr="00491895" w:rsidRDefault="00F76940" w:rsidP="00FE7EB8">
            <w:r w:rsidRPr="00491895">
              <w:t>€</w:t>
            </w:r>
            <w:r w:rsidR="00537F59" w:rsidRPr="00491895">
              <w:t>9</w:t>
            </w:r>
            <w:r w:rsidRPr="00491895">
              <w:t>00</w:t>
            </w:r>
          </w:p>
        </w:tc>
      </w:tr>
      <w:tr w:rsidR="001A3591" w14:paraId="7E864A3F" w14:textId="77777777" w:rsidTr="006E7E96">
        <w:tc>
          <w:tcPr>
            <w:tcW w:w="2880" w:type="dxa"/>
          </w:tcPr>
          <w:p w14:paraId="3FDF7DB5" w14:textId="0B7EDF02" w:rsidR="001A3591" w:rsidRPr="00491895" w:rsidRDefault="00554C7D" w:rsidP="00FE7EB8">
            <w:r w:rsidRPr="00491895">
              <w:t>Resources/Conference/Publication fees</w:t>
            </w:r>
          </w:p>
        </w:tc>
        <w:tc>
          <w:tcPr>
            <w:tcW w:w="5053" w:type="dxa"/>
          </w:tcPr>
          <w:p w14:paraId="7BE67060" w14:textId="1B05D85D" w:rsidR="001A3591" w:rsidRPr="00491895" w:rsidRDefault="00372621" w:rsidP="00FE7EB8">
            <w:r w:rsidRPr="00491895">
              <w:t>Publication/Conference fees</w:t>
            </w:r>
          </w:p>
        </w:tc>
        <w:tc>
          <w:tcPr>
            <w:tcW w:w="2410" w:type="dxa"/>
          </w:tcPr>
          <w:p w14:paraId="52721B18" w14:textId="3ED5D058" w:rsidR="001A3591" w:rsidRPr="00491895" w:rsidRDefault="00554C7D" w:rsidP="00FE7EB8">
            <w:r w:rsidRPr="00491895">
              <w:t>€500</w:t>
            </w:r>
          </w:p>
        </w:tc>
      </w:tr>
      <w:tr w:rsidR="00F555C7" w14:paraId="1797CEB8" w14:textId="77777777" w:rsidTr="006E7E96">
        <w:tc>
          <w:tcPr>
            <w:tcW w:w="2880" w:type="dxa"/>
          </w:tcPr>
          <w:p w14:paraId="5EDDC5DE" w14:textId="0AED5B02" w:rsidR="00F555C7" w:rsidRPr="00491895" w:rsidRDefault="00F555C7" w:rsidP="00FE7EB8">
            <w:r w:rsidRPr="00491895">
              <w:t>Total</w:t>
            </w:r>
            <w:r w:rsidR="00444E0A" w:rsidRPr="00491895">
              <w:t xml:space="preserve"> cost</w:t>
            </w:r>
          </w:p>
        </w:tc>
        <w:tc>
          <w:tcPr>
            <w:tcW w:w="5053" w:type="dxa"/>
          </w:tcPr>
          <w:p w14:paraId="7CFCC9C9" w14:textId="77777777" w:rsidR="00F555C7" w:rsidRPr="00491895" w:rsidRDefault="00F555C7" w:rsidP="00FE7EB8"/>
        </w:tc>
        <w:tc>
          <w:tcPr>
            <w:tcW w:w="2410" w:type="dxa"/>
          </w:tcPr>
          <w:p w14:paraId="08D612B1" w14:textId="005793FF" w:rsidR="00F555C7" w:rsidRPr="00491895" w:rsidRDefault="00F555C7" w:rsidP="00FE7EB8">
            <w:r w:rsidRPr="00491895">
              <w:t>€</w:t>
            </w:r>
            <w:r w:rsidR="00537F59" w:rsidRPr="00491895">
              <w:t>8,400</w:t>
            </w:r>
          </w:p>
        </w:tc>
      </w:tr>
    </w:tbl>
    <w:p w14:paraId="23D891BE" w14:textId="2C2CE9A1" w:rsidR="00F555C7" w:rsidRDefault="00B80E3D" w:rsidP="002176EA">
      <w:pPr>
        <w:rPr>
          <w:rFonts w:cs="Calibri"/>
          <w:lang w:val="en-IE"/>
        </w:rPr>
      </w:pPr>
      <w:r>
        <w:rPr>
          <w:rFonts w:cs="Calibri"/>
          <w:noProof/>
          <w:lang w:val="en-IE"/>
        </w:rPr>
        <w:drawing>
          <wp:anchor distT="0" distB="0" distL="114300" distR="114300" simplePos="0" relativeHeight="251658240" behindDoc="0" locked="0" layoutInCell="1" allowOverlap="1" wp14:anchorId="722CB6E5" wp14:editId="10D04328">
            <wp:simplePos x="0" y="0"/>
            <wp:positionH relativeFrom="column">
              <wp:posOffset>962025</wp:posOffset>
            </wp:positionH>
            <wp:positionV relativeFrom="paragraph">
              <wp:posOffset>-1905</wp:posOffset>
            </wp:positionV>
            <wp:extent cx="1114425" cy="828675"/>
            <wp:effectExtent l="0" t="0" r="0" b="0"/>
            <wp:wrapNone/>
            <wp:docPr id="66247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587BC0" w14:textId="52780765" w:rsidR="001A3591" w:rsidRDefault="001A3591" w:rsidP="002176EA">
      <w:pPr>
        <w:rPr>
          <w:rFonts w:cs="Calibri"/>
          <w:lang w:val="en-IE"/>
        </w:rPr>
      </w:pPr>
    </w:p>
    <w:p w14:paraId="1015EBB5" w14:textId="59870739" w:rsidR="001A3591" w:rsidRDefault="001A3591" w:rsidP="002176EA">
      <w:pPr>
        <w:rPr>
          <w:rFonts w:cs="Calibri"/>
          <w:lang w:val="en-IE"/>
        </w:rPr>
      </w:pPr>
    </w:p>
    <w:p w14:paraId="6935887C" w14:textId="2F90C515" w:rsidR="002176EA" w:rsidRPr="00097945" w:rsidRDefault="007F3002" w:rsidP="002176EA">
      <w:pPr>
        <w:ind w:left="720"/>
        <w:rPr>
          <w:rFonts w:cs="Calibri"/>
          <w:lang w:val="en-IE"/>
        </w:rPr>
      </w:pPr>
      <w:r>
        <w:rPr>
          <w:rFonts w:cs="Calibri"/>
          <w:lang w:val="en-IE"/>
        </w:rPr>
        <w:t>S</w:t>
      </w:r>
      <w:r w:rsidR="002176EA" w:rsidRPr="00097945">
        <w:rPr>
          <w:rFonts w:cs="Calibri"/>
          <w:lang w:val="en-IE"/>
        </w:rPr>
        <w:t xml:space="preserve">igned: </w:t>
      </w:r>
      <w:r w:rsidR="002176EA" w:rsidRPr="00097945">
        <w:rPr>
          <w:rFonts w:cs="Calibri"/>
          <w:lang w:val="en-IE"/>
        </w:rPr>
        <w:softHyphen/>
      </w:r>
      <w:r w:rsidR="002176EA" w:rsidRPr="00097945">
        <w:rPr>
          <w:rFonts w:cs="Calibri"/>
          <w:lang w:val="en-IE"/>
        </w:rPr>
        <w:softHyphen/>
      </w:r>
      <w:r w:rsidR="002176EA" w:rsidRPr="00097945">
        <w:rPr>
          <w:rFonts w:cs="Calibri"/>
          <w:lang w:val="en-IE"/>
        </w:rPr>
        <w:softHyphen/>
      </w:r>
      <w:r w:rsidR="002176EA" w:rsidRPr="00097945">
        <w:rPr>
          <w:rFonts w:cs="Calibri"/>
          <w:lang w:val="en-IE"/>
        </w:rPr>
        <w:softHyphen/>
      </w:r>
      <w:r w:rsidR="002176EA" w:rsidRPr="00097945">
        <w:rPr>
          <w:rFonts w:cs="Calibri"/>
          <w:lang w:val="en-IE"/>
        </w:rPr>
        <w:softHyphen/>
      </w:r>
      <w:r w:rsidR="002176EA" w:rsidRPr="00097945">
        <w:rPr>
          <w:rFonts w:cs="Calibri"/>
          <w:lang w:val="en-IE"/>
        </w:rPr>
        <w:softHyphen/>
      </w:r>
      <w:r w:rsidR="002176EA" w:rsidRPr="00097945">
        <w:rPr>
          <w:rFonts w:cs="Calibri"/>
          <w:lang w:val="en-IE"/>
        </w:rPr>
        <w:softHyphen/>
      </w:r>
      <w:r w:rsidR="002176EA" w:rsidRPr="00097945">
        <w:rPr>
          <w:rFonts w:cs="Calibri"/>
          <w:lang w:val="en-IE"/>
        </w:rPr>
        <w:softHyphen/>
      </w:r>
      <w:r w:rsidR="002176EA" w:rsidRPr="00097945">
        <w:rPr>
          <w:rFonts w:cs="Calibri"/>
          <w:lang w:val="en-IE"/>
        </w:rPr>
        <w:softHyphen/>
      </w:r>
      <w:r w:rsidR="002176EA" w:rsidRPr="00097945">
        <w:rPr>
          <w:rFonts w:cs="Calibri"/>
          <w:lang w:val="en-IE"/>
        </w:rPr>
        <w:softHyphen/>
      </w:r>
      <w:r w:rsidR="002176EA" w:rsidRPr="00097945">
        <w:rPr>
          <w:rFonts w:cs="Calibri"/>
          <w:lang w:val="en-IE"/>
        </w:rPr>
        <w:softHyphen/>
      </w:r>
      <w:r w:rsidR="002176EA" w:rsidRPr="00097945">
        <w:rPr>
          <w:rFonts w:cs="Calibri"/>
          <w:lang w:val="en-IE"/>
        </w:rPr>
        <w:softHyphen/>
      </w:r>
      <w:r w:rsidR="002176EA" w:rsidRPr="00097945">
        <w:rPr>
          <w:rFonts w:cs="Calibri"/>
          <w:lang w:val="en-IE"/>
        </w:rPr>
        <w:softHyphen/>
      </w:r>
      <w:r w:rsidR="002176EA" w:rsidRPr="00097945">
        <w:rPr>
          <w:rFonts w:cs="Calibri"/>
          <w:lang w:val="en-IE"/>
        </w:rPr>
        <w:softHyphen/>
      </w:r>
      <w:r>
        <w:rPr>
          <w:rFonts w:cs="Calibri"/>
          <w:noProof/>
          <w:lang w:val="en-IE"/>
        </w:rPr>
        <w:drawing>
          <wp:inline distT="0" distB="0" distL="0" distR="0" wp14:anchorId="67375263" wp14:editId="520B89BF">
            <wp:extent cx="1295400" cy="283369"/>
            <wp:effectExtent l="0" t="0" r="0" b="2540"/>
            <wp:docPr id="1595006233" name="Picture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006233" name="Picture 1" descr="A black background with a black square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324" cy="28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76EA" w:rsidRPr="00097945">
        <w:rPr>
          <w:rFonts w:cs="Calibri"/>
          <w:lang w:val="en-IE"/>
        </w:rPr>
        <w:tab/>
      </w:r>
      <w:r w:rsidR="002176EA" w:rsidRPr="00097945">
        <w:rPr>
          <w:rFonts w:cs="Calibri"/>
          <w:lang w:val="en-IE"/>
        </w:rPr>
        <w:tab/>
        <w:t xml:space="preserve">Date: </w:t>
      </w:r>
      <w:r>
        <w:rPr>
          <w:rFonts w:cs="Calibri"/>
          <w:lang w:val="en-IE"/>
        </w:rPr>
        <w:t>29/08/2025</w:t>
      </w:r>
    </w:p>
    <w:p w14:paraId="45C1E712" w14:textId="77777777" w:rsidR="002176EA" w:rsidRPr="00097945" w:rsidRDefault="002176EA" w:rsidP="002176EA">
      <w:pPr>
        <w:rPr>
          <w:rFonts w:cs="Calibri"/>
          <w:lang w:val="en-IE"/>
        </w:rPr>
      </w:pPr>
    </w:p>
    <w:p w14:paraId="2A21E1F9" w14:textId="2C97CE3E" w:rsidR="002176EA" w:rsidRDefault="002176EA" w:rsidP="00801663">
      <w:pPr>
        <w:ind w:left="720"/>
        <w:rPr>
          <w:rFonts w:cs="Calibri"/>
          <w:lang w:val="en-IE"/>
        </w:rPr>
      </w:pPr>
      <w:r w:rsidRPr="00097945">
        <w:rPr>
          <w:rFonts w:cs="Calibri"/>
          <w:lang w:val="en-IE"/>
        </w:rPr>
        <w:tab/>
      </w:r>
      <w:r w:rsidRPr="00AE5AF4">
        <w:rPr>
          <w:rFonts w:cs="Calibri"/>
          <w:lang w:val="en-IE"/>
        </w:rPr>
        <w:t>Project Lead</w:t>
      </w:r>
    </w:p>
    <w:p w14:paraId="6AC021EB" w14:textId="74DC479D" w:rsidR="00FE1594" w:rsidRDefault="00FE1594" w:rsidP="00801663">
      <w:pPr>
        <w:ind w:left="720"/>
        <w:rPr>
          <w:rFonts w:cs="Calibri"/>
          <w:lang w:val="en-IE"/>
        </w:rPr>
      </w:pPr>
    </w:p>
    <w:p w14:paraId="6C4CB9F8" w14:textId="77777777" w:rsidR="00FE1594" w:rsidRDefault="00FE1594" w:rsidP="00801663">
      <w:pPr>
        <w:ind w:left="720"/>
        <w:rPr>
          <w:rFonts w:cs="Calibri"/>
          <w:lang w:val="en-IE"/>
        </w:rPr>
      </w:pPr>
    </w:p>
    <w:p w14:paraId="569707CC" w14:textId="77777777" w:rsidR="00FE1594" w:rsidRDefault="00FE1594" w:rsidP="00DF0FB4">
      <w:pPr>
        <w:rPr>
          <w:rFonts w:cs="Calibri"/>
          <w:lang w:val="en-IE"/>
        </w:rPr>
      </w:pPr>
    </w:p>
    <w:p w14:paraId="246459C0" w14:textId="20DF5B98" w:rsidR="00FE1594" w:rsidRDefault="00FE1594" w:rsidP="00801663">
      <w:pPr>
        <w:ind w:left="720"/>
        <w:rPr>
          <w:rFonts w:cs="Calibri"/>
          <w:b/>
          <w:bCs/>
          <w:lang w:val="en-IE"/>
        </w:rPr>
      </w:pPr>
      <w:r w:rsidRPr="00AD7440">
        <w:rPr>
          <w:rFonts w:cs="Calibri"/>
          <w:b/>
          <w:bCs/>
          <w:lang w:val="en-IE"/>
        </w:rPr>
        <w:t xml:space="preserve">References </w:t>
      </w:r>
    </w:p>
    <w:p w14:paraId="786975B7" w14:textId="77777777" w:rsidR="00DF0FB4" w:rsidRPr="00AD7440" w:rsidRDefault="00DF0FB4" w:rsidP="00801663">
      <w:pPr>
        <w:ind w:left="720"/>
        <w:rPr>
          <w:rFonts w:cs="Calibri"/>
          <w:b/>
          <w:bCs/>
          <w:lang w:val="en-IE"/>
        </w:rPr>
      </w:pPr>
    </w:p>
    <w:p w14:paraId="55D6C1C8" w14:textId="42052280" w:rsidR="00FE1594" w:rsidRDefault="00FE1594" w:rsidP="00801663">
      <w:pPr>
        <w:ind w:left="720"/>
        <w:rPr>
          <w:rFonts w:cs="Calibri"/>
        </w:rPr>
      </w:pPr>
      <w:r w:rsidRPr="00FE1594">
        <w:rPr>
          <w:rFonts w:cs="Calibri"/>
        </w:rPr>
        <w:t xml:space="preserve">Breit, R., &amp; Liu, S. (2013). Empowering and engaging students in learning </w:t>
      </w:r>
      <w:r w:rsidR="00DF0FB4">
        <w:rPr>
          <w:rFonts w:cs="Calibri"/>
        </w:rPr>
        <w:t>Research Methods</w:t>
      </w:r>
      <w:r w:rsidRPr="00FE1594">
        <w:rPr>
          <w:rFonts w:cs="Calibri"/>
        </w:rPr>
        <w:t>. </w:t>
      </w:r>
      <w:r w:rsidRPr="00FE1594">
        <w:rPr>
          <w:rFonts w:cs="Calibri"/>
          <w:i/>
          <w:iCs/>
        </w:rPr>
        <w:t>Education Research and Perspectives</w:t>
      </w:r>
      <w:r w:rsidRPr="00FE1594">
        <w:rPr>
          <w:rFonts w:cs="Calibri"/>
        </w:rPr>
        <w:t>, </w:t>
      </w:r>
      <w:r w:rsidRPr="00FE1594">
        <w:rPr>
          <w:rFonts w:cs="Calibri"/>
          <w:i/>
          <w:iCs/>
        </w:rPr>
        <w:t>40</w:t>
      </w:r>
      <w:r w:rsidRPr="00FE1594">
        <w:rPr>
          <w:rFonts w:cs="Calibri"/>
        </w:rPr>
        <w:t>(1), 150.</w:t>
      </w:r>
    </w:p>
    <w:p w14:paraId="2B6514CE" w14:textId="77777777" w:rsidR="00DF0FB4" w:rsidRDefault="00DF0FB4" w:rsidP="00801663">
      <w:pPr>
        <w:ind w:left="720"/>
        <w:rPr>
          <w:rFonts w:cs="Calibri"/>
        </w:rPr>
      </w:pPr>
    </w:p>
    <w:p w14:paraId="3AC5779B" w14:textId="332AEAE0" w:rsidR="00AD7440" w:rsidRDefault="00AD7440" w:rsidP="00801663">
      <w:pPr>
        <w:ind w:left="720"/>
        <w:rPr>
          <w:rFonts w:cs="Calibri"/>
        </w:rPr>
      </w:pPr>
      <w:r w:rsidRPr="00AD7440">
        <w:rPr>
          <w:rFonts w:cs="Calibri"/>
        </w:rPr>
        <w:lastRenderedPageBreak/>
        <w:t>Díaz, B., &amp; Nussbaum, M. (2024). Artificial intelligence for teaching and learning in schools: The need for pedagogical intelligence. </w:t>
      </w:r>
      <w:r w:rsidRPr="00AD7440">
        <w:rPr>
          <w:rFonts w:cs="Calibri"/>
          <w:i/>
          <w:iCs/>
        </w:rPr>
        <w:t>Computers &amp; Education</w:t>
      </w:r>
      <w:r w:rsidRPr="00AD7440">
        <w:rPr>
          <w:rFonts w:cs="Calibri"/>
        </w:rPr>
        <w:t>, 105071.</w:t>
      </w:r>
    </w:p>
    <w:p w14:paraId="1154A5BF" w14:textId="77777777" w:rsidR="00DF0FB4" w:rsidRDefault="00DF0FB4" w:rsidP="00801663">
      <w:pPr>
        <w:ind w:left="720"/>
        <w:rPr>
          <w:rFonts w:cs="Calibri"/>
        </w:rPr>
      </w:pPr>
    </w:p>
    <w:p w14:paraId="2EF7DDB2" w14:textId="3689E435" w:rsidR="004E5E6A" w:rsidRDefault="004E5E6A" w:rsidP="00801663">
      <w:pPr>
        <w:ind w:left="720"/>
        <w:rPr>
          <w:rFonts w:cs="Calibri"/>
        </w:rPr>
      </w:pPr>
      <w:r w:rsidRPr="004E5E6A">
        <w:rPr>
          <w:rFonts w:cs="Calibri"/>
        </w:rPr>
        <w:t xml:space="preserve">Earley, M. A. (2013). A synthesis of the literature on </w:t>
      </w:r>
      <w:r w:rsidR="00DF0FB4">
        <w:rPr>
          <w:rFonts w:cs="Calibri"/>
        </w:rPr>
        <w:t>Research Methods</w:t>
      </w:r>
      <w:r w:rsidRPr="004E5E6A">
        <w:rPr>
          <w:rFonts w:cs="Calibri"/>
        </w:rPr>
        <w:t xml:space="preserve"> education. </w:t>
      </w:r>
      <w:r w:rsidRPr="004E5E6A">
        <w:rPr>
          <w:rFonts w:cs="Calibri"/>
          <w:i/>
          <w:iCs/>
        </w:rPr>
        <w:t>Teaching in Higher Education</w:t>
      </w:r>
      <w:r w:rsidRPr="004E5E6A">
        <w:rPr>
          <w:rFonts w:cs="Calibri"/>
        </w:rPr>
        <w:t>, </w:t>
      </w:r>
      <w:r w:rsidRPr="004E5E6A">
        <w:rPr>
          <w:rFonts w:cs="Calibri"/>
          <w:i/>
          <w:iCs/>
        </w:rPr>
        <w:t>19</w:t>
      </w:r>
      <w:r w:rsidRPr="004E5E6A">
        <w:rPr>
          <w:rFonts w:cs="Calibri"/>
        </w:rPr>
        <w:t xml:space="preserve">(3), 242–253. </w:t>
      </w:r>
      <w:hyperlink r:id="rId18" w:history="1">
        <w:r w:rsidR="00DF0FB4" w:rsidRPr="00E34700">
          <w:rPr>
            <w:rStyle w:val="Hyperlink"/>
            <w:rFonts w:cs="Calibri"/>
          </w:rPr>
          <w:t>https://doi.org/10.1080/13562517.2013.860105</w:t>
        </w:r>
      </w:hyperlink>
    </w:p>
    <w:p w14:paraId="4FB1A64F" w14:textId="77777777" w:rsidR="00DF0FB4" w:rsidRDefault="00DF0FB4" w:rsidP="00801663">
      <w:pPr>
        <w:ind w:left="720"/>
        <w:rPr>
          <w:rFonts w:cs="Calibri"/>
        </w:rPr>
      </w:pPr>
    </w:p>
    <w:p w14:paraId="7D9A7FE4" w14:textId="5F206332" w:rsidR="00DA0F38" w:rsidRDefault="00DA0F38" w:rsidP="00801663">
      <w:pPr>
        <w:ind w:left="720"/>
        <w:rPr>
          <w:rFonts w:cs="Calibri"/>
        </w:rPr>
      </w:pPr>
      <w:r w:rsidRPr="00DA0F38">
        <w:rPr>
          <w:rFonts w:cs="Calibri"/>
        </w:rPr>
        <w:t xml:space="preserve">Mitchell, A., &amp; Rich, M. (2020). Business School Teaching of </w:t>
      </w:r>
      <w:r w:rsidR="00DF0FB4">
        <w:rPr>
          <w:rFonts w:cs="Calibri"/>
        </w:rPr>
        <w:t>Research Methods</w:t>
      </w:r>
      <w:r w:rsidRPr="00DA0F38">
        <w:rPr>
          <w:rFonts w:cs="Calibri"/>
        </w:rPr>
        <w:t>–A Review of Literature and Initial Data Collection for Undergraduate Business School Students. </w:t>
      </w:r>
      <w:r w:rsidRPr="00DA0F38">
        <w:rPr>
          <w:rFonts w:cs="Calibri"/>
          <w:i/>
          <w:iCs/>
        </w:rPr>
        <w:t xml:space="preserve">Electronic Journal of Business </w:t>
      </w:r>
      <w:r w:rsidR="00DF0FB4">
        <w:rPr>
          <w:rFonts w:cs="Calibri"/>
          <w:i/>
          <w:iCs/>
        </w:rPr>
        <w:t>Research Methods</w:t>
      </w:r>
      <w:r w:rsidRPr="00DA0F38">
        <w:rPr>
          <w:rFonts w:cs="Calibri"/>
        </w:rPr>
        <w:t>, </w:t>
      </w:r>
      <w:r w:rsidRPr="00DA0F38">
        <w:rPr>
          <w:rFonts w:cs="Calibri"/>
          <w:i/>
          <w:iCs/>
        </w:rPr>
        <w:t>18</w:t>
      </w:r>
      <w:r w:rsidRPr="00DA0F38">
        <w:rPr>
          <w:rFonts w:cs="Calibri"/>
        </w:rPr>
        <w:t>(2), pp100-114.</w:t>
      </w:r>
    </w:p>
    <w:p w14:paraId="10946C5C" w14:textId="77777777" w:rsidR="00DF0FB4" w:rsidRDefault="00DF0FB4" w:rsidP="00801663">
      <w:pPr>
        <w:ind w:left="720"/>
        <w:rPr>
          <w:rFonts w:cs="Calibri"/>
        </w:rPr>
      </w:pPr>
    </w:p>
    <w:p w14:paraId="56144B3F" w14:textId="70A90122" w:rsidR="00214B24" w:rsidRDefault="00214B24" w:rsidP="00801663">
      <w:pPr>
        <w:ind w:left="720"/>
        <w:rPr>
          <w:rFonts w:cs="Calibri"/>
        </w:rPr>
      </w:pPr>
      <w:r w:rsidRPr="00214B24">
        <w:rPr>
          <w:rFonts w:cs="Calibri"/>
        </w:rPr>
        <w:t xml:space="preserve">Rich, M. (2014). Learning </w:t>
      </w:r>
      <w:r w:rsidR="00DF0FB4">
        <w:rPr>
          <w:rFonts w:cs="Calibri"/>
        </w:rPr>
        <w:t>Research Methods</w:t>
      </w:r>
      <w:r w:rsidRPr="00214B24">
        <w:rPr>
          <w:rFonts w:cs="Calibri"/>
        </w:rPr>
        <w:t xml:space="preserve">: How </w:t>
      </w:r>
      <w:proofErr w:type="spellStart"/>
      <w:r w:rsidRPr="00214B24">
        <w:rPr>
          <w:rFonts w:cs="Calibri"/>
        </w:rPr>
        <w:t>personalised</w:t>
      </w:r>
      <w:proofErr w:type="spellEnd"/>
      <w:r w:rsidRPr="00214B24">
        <w:rPr>
          <w:rFonts w:cs="Calibri"/>
        </w:rPr>
        <w:t xml:space="preserve"> should we </w:t>
      </w:r>
      <w:proofErr w:type="gramStart"/>
      <w:r w:rsidRPr="00214B24">
        <w:rPr>
          <w:rFonts w:cs="Calibri"/>
        </w:rPr>
        <w:t>be?.</w:t>
      </w:r>
      <w:proofErr w:type="gramEnd"/>
      <w:r w:rsidRPr="00214B24">
        <w:rPr>
          <w:rFonts w:cs="Calibri"/>
        </w:rPr>
        <w:t xml:space="preserve"> In </w:t>
      </w:r>
      <w:r w:rsidRPr="00214B24">
        <w:rPr>
          <w:rFonts w:cs="Calibri"/>
          <w:i/>
          <w:iCs/>
        </w:rPr>
        <w:t>ECRM2014-Proceedings of the 13th European Conference on Research Methodology for Business and Management Studies: ECRM 2014</w:t>
      </w:r>
      <w:r w:rsidRPr="00214B24">
        <w:rPr>
          <w:rFonts w:cs="Calibri"/>
        </w:rPr>
        <w:t> (p. 309). Academic Conferences Limited.</w:t>
      </w:r>
    </w:p>
    <w:p w14:paraId="11E4F9EA" w14:textId="77777777" w:rsidR="00DF0FB4" w:rsidRDefault="00DF0FB4" w:rsidP="00801663">
      <w:pPr>
        <w:ind w:left="720"/>
        <w:rPr>
          <w:rFonts w:cs="Calibri"/>
        </w:rPr>
      </w:pPr>
    </w:p>
    <w:p w14:paraId="1932E5FC" w14:textId="1507D023" w:rsidR="00214B24" w:rsidRPr="00DF0FB4" w:rsidRDefault="008D69B5" w:rsidP="00DF0FB4">
      <w:pPr>
        <w:ind w:left="720"/>
      </w:pPr>
      <w:r w:rsidRPr="008D69B5">
        <w:t xml:space="preserve">Stoa, R., Chu, T. L. (Alan), &amp; Gurung, R. A. R. (2020). Potential Potholes: Predicting Challenges and Learning Outcomes in </w:t>
      </w:r>
      <w:r w:rsidR="00DF0FB4">
        <w:t>Research Methods</w:t>
      </w:r>
      <w:r w:rsidRPr="008D69B5">
        <w:t xml:space="preserve"> in Psychology Courses. </w:t>
      </w:r>
      <w:r w:rsidRPr="008D69B5">
        <w:rPr>
          <w:i/>
          <w:iCs/>
        </w:rPr>
        <w:t>Teaching of Psychology</w:t>
      </w:r>
      <w:r w:rsidRPr="008D69B5">
        <w:t>, </w:t>
      </w:r>
      <w:r w:rsidRPr="008D69B5">
        <w:rPr>
          <w:i/>
          <w:iCs/>
        </w:rPr>
        <w:t>49</w:t>
      </w:r>
      <w:r w:rsidRPr="008D69B5">
        <w:t>(1), 21-29. </w:t>
      </w:r>
      <w:hyperlink r:id="rId19" w:history="1">
        <w:r w:rsidRPr="008D69B5">
          <w:rPr>
            <w:rStyle w:val="Hyperlink"/>
          </w:rPr>
          <w:t>https://doi.org/10.1177/0098628320979881</w:t>
        </w:r>
      </w:hyperlink>
      <w:r w:rsidRPr="008D69B5">
        <w:t> (Original work published 2022)</w:t>
      </w:r>
      <w:r>
        <w:t xml:space="preserve"> </w:t>
      </w:r>
    </w:p>
    <w:sectPr w:rsidR="00214B24" w:rsidRPr="00DF0FB4" w:rsidSect="00242DA7">
      <w:headerReference w:type="default" r:id="rId20"/>
      <w:footerReference w:type="default" r:id="rId21"/>
      <w:pgSz w:w="12240" w:h="15840"/>
      <w:pgMar w:top="1440" w:right="1080" w:bottom="1440" w:left="1080" w:header="144" w:footer="14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41A26" w14:textId="77777777" w:rsidR="000B6A52" w:rsidRDefault="000B6A52" w:rsidP="008473AA">
      <w:r>
        <w:separator/>
      </w:r>
    </w:p>
  </w:endnote>
  <w:endnote w:type="continuationSeparator" w:id="0">
    <w:p w14:paraId="06797378" w14:textId="77777777" w:rsidR="000B6A52" w:rsidRDefault="000B6A52" w:rsidP="008473AA">
      <w:r>
        <w:continuationSeparator/>
      </w:r>
    </w:p>
  </w:endnote>
  <w:endnote w:type="continuationNotice" w:id="1">
    <w:p w14:paraId="1090D548" w14:textId="77777777" w:rsidR="000B6A52" w:rsidRDefault="000B6A5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ource Sans Pro Black"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2F883" w14:textId="3B2DD6AA" w:rsidR="00F12F0F" w:rsidRPr="00242DA7" w:rsidRDefault="00D626E7" w:rsidP="00242DA7">
    <w:pPr>
      <w:pStyle w:val="Footer"/>
    </w:pPr>
    <w:r>
      <w:rPr>
        <w:noProof/>
      </w:rPr>
      <w:drawing>
        <wp:anchor distT="0" distB="0" distL="114300" distR="114300" simplePos="0" relativeHeight="251658246" behindDoc="1" locked="0" layoutInCell="1" allowOverlap="1" wp14:anchorId="2487DE84" wp14:editId="2D09705C">
          <wp:simplePos x="0" y="0"/>
          <wp:positionH relativeFrom="margin">
            <wp:posOffset>4626298</wp:posOffset>
          </wp:positionH>
          <wp:positionV relativeFrom="page">
            <wp:posOffset>6195974</wp:posOffset>
          </wp:positionV>
          <wp:extent cx="4331383" cy="4500601"/>
          <wp:effectExtent l="0" t="0" r="0" b="0"/>
          <wp:wrapNone/>
          <wp:docPr id="620930831" name="Picture 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0930831" name="Picture 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alphaModFix amt="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38863" cy="45083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F2FAE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40C20D13" wp14:editId="10EF33AA">
              <wp:simplePos x="0" y="0"/>
              <wp:positionH relativeFrom="page">
                <wp:align>left</wp:align>
              </wp:positionH>
              <wp:positionV relativeFrom="paragraph">
                <wp:posOffset>-285115</wp:posOffset>
              </wp:positionV>
              <wp:extent cx="4400550" cy="55245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00550" cy="5524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74B6E9D" w14:textId="77777777" w:rsidR="009F2FAE" w:rsidRDefault="009F2FAE" w:rsidP="00242DA7">
                          <w:pPr>
                            <w:rPr>
                              <w:rFonts w:cs="Calibri"/>
                              <w:b/>
                              <w:bCs/>
                              <w:color w:val="FFFFFF" w:themeColor="background1"/>
                              <w:sz w:val="20"/>
                            </w:rPr>
                          </w:pPr>
                        </w:p>
                        <w:p w14:paraId="59BC013F" w14:textId="5F76C34A" w:rsidR="00242DA7" w:rsidRPr="00A15046" w:rsidRDefault="009F2FAE" w:rsidP="00242DA7">
                          <w:pPr>
                            <w:rPr>
                              <w:rFonts w:cs="Calibri"/>
                              <w:color w:val="FFFFFF" w:themeColor="background1"/>
                              <w:sz w:val="20"/>
                              <w:lang w:val="en-IE"/>
                            </w:rPr>
                          </w:pPr>
                          <w:r>
                            <w:rPr>
                              <w:rFonts w:cs="Calibri"/>
                              <w:b/>
                              <w:bCs/>
                              <w:color w:val="FFFFFF" w:themeColor="background1"/>
                              <w:sz w:val="20"/>
                            </w:rPr>
                            <w:t xml:space="preserve">                      </w:t>
                          </w:r>
                          <w:r w:rsidR="0035588C">
                            <w:rPr>
                              <w:rFonts w:cs="Calibri"/>
                              <w:b/>
                              <w:bCs/>
                              <w:color w:val="FFFFFF" w:themeColor="background1"/>
                              <w:sz w:val="20"/>
                            </w:rPr>
                            <w:t xml:space="preserve">Centre for </w:t>
                          </w:r>
                          <w:r w:rsidR="00242DA7" w:rsidRPr="00A15046">
                            <w:rPr>
                              <w:rFonts w:cs="Calibri"/>
                              <w:b/>
                              <w:bCs/>
                              <w:color w:val="FFFFFF" w:themeColor="background1"/>
                              <w:sz w:val="20"/>
                            </w:rPr>
                            <w:t xml:space="preserve">Academic Practice, Trinity </w:t>
                          </w:r>
                          <w:r w:rsidR="00AE5AF4">
                            <w:rPr>
                              <w:rFonts w:cs="Calibri"/>
                              <w:b/>
                              <w:bCs/>
                              <w:color w:val="FFFFFF" w:themeColor="background1"/>
                              <w:sz w:val="20"/>
                            </w:rPr>
                            <w:t>Teaching &amp; Learning</w:t>
                          </w:r>
                          <w:r w:rsidR="00242DA7" w:rsidRPr="00A15046">
                            <w:rPr>
                              <w:rFonts w:cs="Calibri"/>
                              <w:b/>
                              <w:bCs/>
                              <w:color w:val="FFFFFF" w:themeColor="background1"/>
                              <w:sz w:val="20"/>
                            </w:rPr>
                            <w:t xml:space="preserve"> 202</w:t>
                          </w:r>
                          <w:r w:rsidR="006A5A6F">
                            <w:rPr>
                              <w:rFonts w:cs="Calibri"/>
                              <w:b/>
                              <w:bCs/>
                              <w:color w:val="FFFFFF" w:themeColor="background1"/>
                              <w:sz w:val="20"/>
                            </w:rPr>
                            <w:t>5</w:t>
                          </w:r>
                        </w:p>
                        <w:p w14:paraId="45127427" w14:textId="77777777" w:rsidR="00242DA7" w:rsidRPr="00B12F52" w:rsidRDefault="00242DA7" w:rsidP="00242DA7">
                          <w:pPr>
                            <w:rPr>
                              <w:rFonts w:cs="Calibri"/>
                              <w:color w:val="FFFFFF" w:themeColor="background1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0C20D1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0;margin-top:-22.45pt;width:346.5pt;height:43.5pt;z-index:25165824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" filled="f" stroked="f" strokeweight=".5pt">
              <v:textbox>
                <w:txbxContent>
                  <w:p w14:paraId="174B6E9D" w14:textId="77777777" w:rsidR="009F2FAE" w:rsidRDefault="009F2FAE" w:rsidP="00242DA7">
                    <w:pPr>
                      <w:rPr>
                        <w:rFonts w:cs="Calibri"/>
                        <w:b/>
                        <w:bCs/>
                        <w:color w:val="FFFFFF" w:themeColor="background1"/>
                        <w:sz w:val="20"/>
                      </w:rPr>
                    </w:pPr>
                  </w:p>
                  <w:p w14:paraId="59BC013F" w14:textId="5F76C34A" w:rsidR="00242DA7" w:rsidRPr="00A15046" w:rsidRDefault="009F2FAE" w:rsidP="00242DA7">
                    <w:pPr>
                      <w:rPr>
                        <w:rFonts w:cs="Calibri"/>
                        <w:color w:val="FFFFFF" w:themeColor="background1"/>
                        <w:sz w:val="20"/>
                        <w:lang w:val="en-IE"/>
                      </w:rPr>
                    </w:pPr>
                    <w:r>
                      <w:rPr>
                        <w:rFonts w:cs="Calibri"/>
                        <w:b/>
                        <w:bCs/>
                        <w:color w:val="FFFFFF" w:themeColor="background1"/>
                        <w:sz w:val="20"/>
                      </w:rPr>
                      <w:t xml:space="preserve">                      </w:t>
                    </w:r>
                    <w:r w:rsidR="0035588C">
                      <w:rPr>
                        <w:rFonts w:cs="Calibri"/>
                        <w:b/>
                        <w:bCs/>
                        <w:color w:val="FFFFFF" w:themeColor="background1"/>
                        <w:sz w:val="20"/>
                      </w:rPr>
                      <w:t xml:space="preserve">Centre for </w:t>
                    </w:r>
                    <w:r w:rsidR="00242DA7" w:rsidRPr="00A15046">
                      <w:rPr>
                        <w:rFonts w:cs="Calibri"/>
                        <w:b/>
                        <w:bCs/>
                        <w:color w:val="FFFFFF" w:themeColor="background1"/>
                        <w:sz w:val="20"/>
                      </w:rPr>
                      <w:t xml:space="preserve">Academic Practice, Trinity </w:t>
                    </w:r>
                    <w:r w:rsidR="00AE5AF4">
                      <w:rPr>
                        <w:rFonts w:cs="Calibri"/>
                        <w:b/>
                        <w:bCs/>
                        <w:color w:val="FFFFFF" w:themeColor="background1"/>
                        <w:sz w:val="20"/>
                      </w:rPr>
                      <w:t>Teaching &amp; Learning</w:t>
                    </w:r>
                    <w:r w:rsidR="00242DA7" w:rsidRPr="00A15046">
                      <w:rPr>
                        <w:rFonts w:cs="Calibri"/>
                        <w:b/>
                        <w:bCs/>
                        <w:color w:val="FFFFFF" w:themeColor="background1"/>
                        <w:sz w:val="20"/>
                      </w:rPr>
                      <w:t xml:space="preserve"> 202</w:t>
                    </w:r>
                    <w:r w:rsidR="006A5A6F">
                      <w:rPr>
                        <w:rFonts w:cs="Calibri"/>
                        <w:b/>
                        <w:bCs/>
                        <w:color w:val="FFFFFF" w:themeColor="background1"/>
                        <w:sz w:val="20"/>
                      </w:rPr>
                      <w:t>5</w:t>
                    </w:r>
                  </w:p>
                  <w:p w14:paraId="45127427" w14:textId="77777777" w:rsidR="00242DA7" w:rsidRPr="00B12F52" w:rsidRDefault="00242DA7" w:rsidP="00242DA7">
                    <w:pPr>
                      <w:rPr>
                        <w:rFonts w:cs="Calibri"/>
                        <w:color w:val="FFFFFF" w:themeColor="background1"/>
                        <w:sz w:val="20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AF6FFB"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10EB2478" wp14:editId="5945E764">
              <wp:simplePos x="0" y="0"/>
              <wp:positionH relativeFrom="rightMargin">
                <wp:align>left</wp:align>
              </wp:positionH>
              <wp:positionV relativeFrom="paragraph">
                <wp:posOffset>-196669</wp:posOffset>
              </wp:positionV>
              <wp:extent cx="485775" cy="324485"/>
              <wp:effectExtent l="0" t="0" r="0" b="0"/>
              <wp:wrapNone/>
              <wp:docPr id="19" name="Text Box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577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/>
                      </a:lnRef>
                      <a:fillRef idx="1">
                        <a:schemeClr val="l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FFECA04" w14:textId="77777777" w:rsidR="00242DA7" w:rsidRPr="00AF6FFB" w:rsidRDefault="00242DA7" w:rsidP="00242DA7">
                          <w:pPr>
                            <w:jc w:val="center"/>
                            <w:rPr>
                              <w:rFonts w:cs="Calibri"/>
                              <w:b/>
                              <w:bCs/>
                              <w:noProof/>
                              <w:color w:val="FFFFFF" w:themeColor="background1"/>
                            </w:rPr>
                          </w:pPr>
                          <w:r w:rsidRPr="00AF6FFB">
                            <w:rPr>
                              <w:rFonts w:cs="Calibri"/>
                              <w:color w:val="FFFFFF" w:themeColor="background1"/>
                            </w:rPr>
                            <w:fldChar w:fldCharType="begin"/>
                          </w:r>
                          <w:r w:rsidRPr="00AF6FFB">
                            <w:rPr>
                              <w:rFonts w:cs="Calibri"/>
                              <w:color w:val="FFFFFF" w:themeColor="background1"/>
                            </w:rPr>
                            <w:instrText xml:space="preserve"> PAGE   \* MERGEFORMAT </w:instrText>
                          </w:r>
                          <w:r w:rsidRPr="00AF6FFB">
                            <w:rPr>
                              <w:rFonts w:cs="Calibri"/>
                              <w:color w:val="FFFFFF" w:themeColor="background1"/>
                            </w:rPr>
                            <w:fldChar w:fldCharType="separate"/>
                          </w:r>
                          <w:r w:rsidRPr="00AF6FFB">
                            <w:rPr>
                              <w:rFonts w:cs="Calibri"/>
                              <w:b/>
                              <w:bCs/>
                              <w:noProof/>
                              <w:color w:val="FFFFFF" w:themeColor="background1"/>
                            </w:rPr>
                            <w:t>1</w:t>
                          </w:r>
                          <w:r w:rsidRPr="00AF6FFB">
                            <w:rPr>
                              <w:rFonts w:cs="Calibri"/>
                              <w:b/>
                              <w:bCs/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0EB2478" id="Text Box 19" o:spid="_x0000_s1028" type="#_x0000_t202" style="position:absolute;margin-left:0;margin-top:-15.5pt;width:38.25pt;height:25.55pt;z-index:251658243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" filled="f" stroked="f" strokeweight="2pt">
              <v:textbox>
                <w:txbxContent>
                  <w:p w14:paraId="6FFECA04" w14:textId="77777777" w:rsidR="00242DA7" w:rsidRPr="00AF6FFB" w:rsidRDefault="00242DA7" w:rsidP="00242DA7">
                    <w:pPr>
                      <w:jc w:val="center"/>
                      <w:rPr>
                        <w:rFonts w:cs="Calibri"/>
                        <w:b/>
                        <w:bCs/>
                        <w:noProof/>
                        <w:color w:val="FFFFFF" w:themeColor="background1"/>
                      </w:rPr>
                    </w:pPr>
                    <w:r w:rsidRPr="00AF6FFB">
                      <w:rPr>
                        <w:rFonts w:cs="Calibri"/>
                        <w:color w:val="FFFFFF" w:themeColor="background1"/>
                      </w:rPr>
                      <w:fldChar w:fldCharType="begin"/>
                    </w:r>
                    <w:r w:rsidRPr="00AF6FFB">
                      <w:rPr>
                        <w:rFonts w:cs="Calibri"/>
                        <w:color w:val="FFFFFF" w:themeColor="background1"/>
                      </w:rPr>
                      <w:instrText xml:space="preserve"> PAGE   \* MERGEFORMAT </w:instrText>
                    </w:r>
                    <w:r w:rsidRPr="00AF6FFB">
                      <w:rPr>
                        <w:rFonts w:cs="Calibri"/>
                        <w:color w:val="FFFFFF" w:themeColor="background1"/>
                      </w:rPr>
                      <w:fldChar w:fldCharType="separate"/>
                    </w:r>
                    <w:r w:rsidRPr="00AF6FFB">
                      <w:rPr>
                        <w:rFonts w:cs="Calibri"/>
                        <w:b/>
                        <w:bCs/>
                        <w:noProof/>
                        <w:color w:val="FFFFFF" w:themeColor="background1"/>
                      </w:rPr>
                      <w:t>1</w:t>
                    </w:r>
                    <w:r w:rsidRPr="00AF6FFB">
                      <w:rPr>
                        <w:rFonts w:cs="Calibri"/>
                        <w:b/>
                        <w:bCs/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AF6FFB" w:rsidRPr="00782AFD">
      <w:rPr>
        <w:noProof/>
      </w:rPr>
      <w:drawing>
        <wp:anchor distT="0" distB="0" distL="114300" distR="114300" simplePos="0" relativeHeight="251658241" behindDoc="1" locked="0" layoutInCell="1" allowOverlap="1" wp14:anchorId="3265E017" wp14:editId="6436965E">
          <wp:simplePos x="0" y="0"/>
          <wp:positionH relativeFrom="page">
            <wp:posOffset>0</wp:posOffset>
          </wp:positionH>
          <wp:positionV relativeFrom="page">
            <wp:posOffset>9457055</wp:posOffset>
          </wp:positionV>
          <wp:extent cx="7856220" cy="594995"/>
          <wp:effectExtent l="0" t="0" r="0" b="0"/>
          <wp:wrapTight wrapText="bothSides">
            <wp:wrapPolygon edited="0">
              <wp:start x="0" y="0"/>
              <wp:lineTo x="0" y="20747"/>
              <wp:lineTo x="21527" y="20747"/>
              <wp:lineTo x="21527" y="0"/>
              <wp:lineTo x="0" y="0"/>
            </wp:wrapPolygon>
          </wp:wrapTight>
          <wp:docPr id="3" name="Picture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5611" b="1995"/>
                  <a:stretch/>
                </pic:blipFill>
                <pic:spPr bwMode="auto">
                  <a:xfrm>
                    <a:off x="0" y="0"/>
                    <a:ext cx="7856220" cy="59499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03264" w14:textId="77777777" w:rsidR="000B6A52" w:rsidRDefault="000B6A52" w:rsidP="008473AA">
      <w:r>
        <w:separator/>
      </w:r>
    </w:p>
  </w:footnote>
  <w:footnote w:type="continuationSeparator" w:id="0">
    <w:p w14:paraId="2C45E0C8" w14:textId="77777777" w:rsidR="000B6A52" w:rsidRDefault="000B6A52" w:rsidP="008473AA">
      <w:r>
        <w:continuationSeparator/>
      </w:r>
    </w:p>
  </w:footnote>
  <w:footnote w:type="continuationNotice" w:id="1">
    <w:p w14:paraId="4B1A6635" w14:textId="77777777" w:rsidR="000B6A52" w:rsidRDefault="000B6A5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EF2E2" w14:textId="6AAD7D7A" w:rsidR="00144950" w:rsidRPr="009D3455" w:rsidRDefault="00E64566" w:rsidP="009D345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7" behindDoc="0" locked="0" layoutInCell="1" allowOverlap="1" wp14:anchorId="2E601DEF" wp14:editId="45E87D6D">
              <wp:simplePos x="0" y="0"/>
              <wp:positionH relativeFrom="column">
                <wp:posOffset>3873500</wp:posOffset>
              </wp:positionH>
              <wp:positionV relativeFrom="paragraph">
                <wp:posOffset>-49530</wp:posOffset>
              </wp:positionV>
              <wp:extent cx="4015740" cy="753466"/>
              <wp:effectExtent l="0" t="0" r="0" b="0"/>
              <wp:wrapNone/>
              <wp:docPr id="1468423967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15740" cy="75346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3E90C83" w14:textId="072C8C05" w:rsidR="00DD6786" w:rsidRPr="008F3849" w:rsidRDefault="00DD6786" w:rsidP="00DD6786">
                          <w:pPr>
                            <w:pStyle w:val="Heading1"/>
                            <w:rPr>
                              <w:color w:val="FFFFFF" w:themeColor="background1"/>
                              <w:sz w:val="24"/>
                              <w:szCs w:val="36"/>
                            </w:rPr>
                          </w:pPr>
                          <w:r w:rsidRPr="008F3849">
                            <w:rPr>
                              <w:color w:val="FFFFFF" w:themeColor="background1"/>
                              <w:sz w:val="24"/>
                              <w:szCs w:val="36"/>
                            </w:rPr>
                            <w:t>Research Hub for Learning Innovation (</w:t>
                          </w:r>
                          <w:proofErr w:type="spellStart"/>
                          <w:r w:rsidRPr="008F3849">
                            <w:rPr>
                              <w:color w:val="FFFFFF" w:themeColor="background1"/>
                              <w:sz w:val="24"/>
                              <w:szCs w:val="36"/>
                            </w:rPr>
                            <w:t>ReLI</w:t>
                          </w:r>
                          <w:proofErr w:type="spellEnd"/>
                          <w:r w:rsidRPr="008F3849">
                            <w:rPr>
                              <w:color w:val="FFFFFF" w:themeColor="background1"/>
                              <w:sz w:val="24"/>
                              <w:szCs w:val="36"/>
                            </w:rPr>
                            <w:t>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21600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E601DEF" id="Rectangle 1" o:spid="_x0000_s1026" style="position:absolute;margin-left:305pt;margin-top:-3.9pt;width:316.2pt;height:59.35pt;z-index:25165824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" filled="f" stroked="f" strokeweight="2pt">
              <v:textbox inset=",,,6mm">
                <w:txbxContent>
                  <w:p w14:paraId="53E90C83" w14:textId="072C8C05" w:rsidR="00DD6786" w:rsidRPr="008F3849" w:rsidRDefault="00DD6786" w:rsidP="00DD6786">
                    <w:pPr>
                      <w:pStyle w:val="Heading1"/>
                      <w:rPr>
                        <w:color w:val="FFFFFF" w:themeColor="background1"/>
                        <w:sz w:val="24"/>
                        <w:szCs w:val="36"/>
                      </w:rPr>
                    </w:pPr>
                    <w:r w:rsidRPr="008F3849">
                      <w:rPr>
                        <w:color w:val="FFFFFF" w:themeColor="background1"/>
                        <w:sz w:val="24"/>
                        <w:szCs w:val="36"/>
                      </w:rPr>
                      <w:t>Research Hub for Learning Innovation (ReLI)</w:t>
                    </w:r>
                  </w:p>
                </w:txbxContent>
              </v:textbox>
            </v:rect>
          </w:pict>
        </mc:Fallback>
      </mc:AlternateContent>
    </w:r>
    <w:r w:rsidR="00CD23A4">
      <w:rPr>
        <w:noProof/>
      </w:rPr>
      <w:drawing>
        <wp:anchor distT="0" distB="0" distL="114300" distR="114300" simplePos="0" relativeHeight="251658244" behindDoc="0" locked="0" layoutInCell="1" allowOverlap="1" wp14:anchorId="5BFD67AF" wp14:editId="5CEFF219">
          <wp:simplePos x="0" y="0"/>
          <wp:positionH relativeFrom="page">
            <wp:align>right</wp:align>
          </wp:positionH>
          <wp:positionV relativeFrom="page">
            <wp:posOffset>-1258214</wp:posOffset>
          </wp:positionV>
          <wp:extent cx="4470546" cy="2245766"/>
          <wp:effectExtent l="0" t="0" r="6350" b="2540"/>
          <wp:wrapNone/>
          <wp:docPr id="6" name="Picture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 rotWithShape="1">
                  <a:blip r:embed="rId1">
                    <a:alphaModFix amt="34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51" r="8451" b="15714"/>
                  <a:stretch/>
                </pic:blipFill>
                <pic:spPr bwMode="auto">
                  <a:xfrm>
                    <a:off x="0" y="0"/>
                    <a:ext cx="4470546" cy="22457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5588C">
      <w:rPr>
        <w:noProof/>
      </w:rPr>
      <w:drawing>
        <wp:anchor distT="0" distB="0" distL="114300" distR="114300" simplePos="0" relativeHeight="251658245" behindDoc="1" locked="0" layoutInCell="1" allowOverlap="1" wp14:anchorId="456397DC" wp14:editId="074DFA0F">
          <wp:simplePos x="0" y="0"/>
          <wp:positionH relativeFrom="column">
            <wp:posOffset>-172365</wp:posOffset>
          </wp:positionH>
          <wp:positionV relativeFrom="paragraph">
            <wp:posOffset>-19050</wp:posOffset>
          </wp:positionV>
          <wp:extent cx="2587625" cy="914400"/>
          <wp:effectExtent l="0" t="0" r="0" b="0"/>
          <wp:wrapTight wrapText="bothSides">
            <wp:wrapPolygon edited="0">
              <wp:start x="1590" y="2700"/>
              <wp:lineTo x="1113" y="4050"/>
              <wp:lineTo x="954" y="13500"/>
              <wp:lineTo x="1908" y="18000"/>
              <wp:lineTo x="3021" y="19350"/>
              <wp:lineTo x="3657" y="19350"/>
              <wp:lineTo x="20354" y="11700"/>
              <wp:lineTo x="20831" y="4950"/>
              <wp:lineTo x="18605" y="4050"/>
              <wp:lineTo x="5089" y="2700"/>
              <wp:lineTo x="1590" y="2700"/>
            </wp:wrapPolygon>
          </wp:wrapTight>
          <wp:docPr id="526047381" name="Picture 1" descr="Trinity College Dubl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6047381" name="Picture 1" descr="Trinity College Dublin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87625" cy="9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D3455" w:rsidRPr="00885340">
      <w:rPr>
        <w:noProof/>
      </w:rPr>
      <w:drawing>
        <wp:anchor distT="0" distB="0" distL="114300" distR="114300" simplePos="0" relativeHeight="251658240" behindDoc="1" locked="0" layoutInCell="1" allowOverlap="1" wp14:anchorId="7E061934" wp14:editId="65B37CCF">
          <wp:simplePos x="0" y="0"/>
          <wp:positionH relativeFrom="page">
            <wp:posOffset>-635</wp:posOffset>
          </wp:positionH>
          <wp:positionV relativeFrom="paragraph">
            <wp:posOffset>-91440</wp:posOffset>
          </wp:positionV>
          <wp:extent cx="7802880" cy="995045"/>
          <wp:effectExtent l="0" t="0" r="0" b="0"/>
          <wp:wrapTight wrapText="bothSides">
            <wp:wrapPolygon edited="0">
              <wp:start x="0" y="0"/>
              <wp:lineTo x="0" y="21090"/>
              <wp:lineTo x="21516" y="21090"/>
              <wp:lineTo x="21516" y="0"/>
              <wp:lineTo x="0" y="0"/>
            </wp:wrapPolygon>
          </wp:wrapTight>
          <wp:docPr id="1" name="Picture 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32168"/>
                  <a:stretch/>
                </pic:blipFill>
                <pic:spPr bwMode="auto">
                  <a:xfrm>
                    <a:off x="0" y="0"/>
                    <a:ext cx="7802880" cy="99504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2CC2"/>
    <w:multiLevelType w:val="hybridMultilevel"/>
    <w:tmpl w:val="EEA4C84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B44D28"/>
    <w:multiLevelType w:val="hybridMultilevel"/>
    <w:tmpl w:val="95767AA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71042"/>
    <w:multiLevelType w:val="hybridMultilevel"/>
    <w:tmpl w:val="D9F877D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D028C8"/>
    <w:multiLevelType w:val="hybridMultilevel"/>
    <w:tmpl w:val="21621E9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4C7C37"/>
    <w:multiLevelType w:val="hybridMultilevel"/>
    <w:tmpl w:val="5EC29C9E"/>
    <w:lvl w:ilvl="0" w:tplc="2D022D04">
      <w:start w:val="1"/>
      <w:numFmt w:val="bullet"/>
      <w:pStyle w:val="ListParagraph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  <w:color w:val="4F81BD" w:themeColor="accent1"/>
        <w:kern w:val="20"/>
        <w:position w:val="-2"/>
        <w:sz w:val="28"/>
        <w14:cntxtAlts w14:val="0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2F475B"/>
    <w:multiLevelType w:val="hybridMultilevel"/>
    <w:tmpl w:val="560A4796"/>
    <w:lvl w:ilvl="0" w:tplc="1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D24078"/>
    <w:multiLevelType w:val="hybridMultilevel"/>
    <w:tmpl w:val="F25AF79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153653"/>
    <w:multiLevelType w:val="hybridMultilevel"/>
    <w:tmpl w:val="729ADC6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836292"/>
    <w:multiLevelType w:val="hybridMultilevel"/>
    <w:tmpl w:val="81C2684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874EDD"/>
    <w:multiLevelType w:val="hybridMultilevel"/>
    <w:tmpl w:val="9202ED2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363C0E"/>
    <w:multiLevelType w:val="multilevel"/>
    <w:tmpl w:val="6D06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936F55"/>
    <w:multiLevelType w:val="hybridMultilevel"/>
    <w:tmpl w:val="8CFAB470"/>
    <w:lvl w:ilvl="0" w:tplc="2EB2ED48">
      <w:start w:val="1"/>
      <w:numFmt w:val="decimal"/>
      <w:lvlText w:val="%1."/>
      <w:lvlJc w:val="left"/>
      <w:pPr>
        <w:ind w:left="1080" w:hanging="360"/>
      </w:pPr>
    </w:lvl>
    <w:lvl w:ilvl="1" w:tplc="18090019">
      <w:start w:val="1"/>
      <w:numFmt w:val="lowerLetter"/>
      <w:lvlText w:val="%2."/>
      <w:lvlJc w:val="left"/>
      <w:pPr>
        <w:ind w:left="1800" w:hanging="360"/>
      </w:pPr>
    </w:lvl>
    <w:lvl w:ilvl="2" w:tplc="1809001B">
      <w:start w:val="1"/>
      <w:numFmt w:val="lowerRoman"/>
      <w:lvlText w:val="%3."/>
      <w:lvlJc w:val="right"/>
      <w:pPr>
        <w:ind w:left="2520" w:hanging="180"/>
      </w:pPr>
    </w:lvl>
    <w:lvl w:ilvl="3" w:tplc="1809000F">
      <w:start w:val="1"/>
      <w:numFmt w:val="decimal"/>
      <w:lvlText w:val="%4."/>
      <w:lvlJc w:val="left"/>
      <w:pPr>
        <w:ind w:left="3240" w:hanging="360"/>
      </w:pPr>
    </w:lvl>
    <w:lvl w:ilvl="4" w:tplc="18090019">
      <w:start w:val="1"/>
      <w:numFmt w:val="lowerLetter"/>
      <w:lvlText w:val="%5."/>
      <w:lvlJc w:val="left"/>
      <w:pPr>
        <w:ind w:left="3960" w:hanging="360"/>
      </w:pPr>
    </w:lvl>
    <w:lvl w:ilvl="5" w:tplc="1809001B">
      <w:start w:val="1"/>
      <w:numFmt w:val="lowerRoman"/>
      <w:lvlText w:val="%6."/>
      <w:lvlJc w:val="right"/>
      <w:pPr>
        <w:ind w:left="4680" w:hanging="180"/>
      </w:pPr>
    </w:lvl>
    <w:lvl w:ilvl="6" w:tplc="1809000F">
      <w:start w:val="1"/>
      <w:numFmt w:val="decimal"/>
      <w:lvlText w:val="%7."/>
      <w:lvlJc w:val="left"/>
      <w:pPr>
        <w:ind w:left="5400" w:hanging="360"/>
      </w:pPr>
    </w:lvl>
    <w:lvl w:ilvl="7" w:tplc="18090019">
      <w:start w:val="1"/>
      <w:numFmt w:val="lowerLetter"/>
      <w:lvlText w:val="%8."/>
      <w:lvlJc w:val="left"/>
      <w:pPr>
        <w:ind w:left="6120" w:hanging="360"/>
      </w:pPr>
    </w:lvl>
    <w:lvl w:ilvl="8" w:tplc="1809001B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A592590"/>
    <w:multiLevelType w:val="hybridMultilevel"/>
    <w:tmpl w:val="6158CCE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246A0A"/>
    <w:multiLevelType w:val="hybridMultilevel"/>
    <w:tmpl w:val="9E3CCB9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361DE7"/>
    <w:multiLevelType w:val="hybridMultilevel"/>
    <w:tmpl w:val="B054036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B867D4"/>
    <w:multiLevelType w:val="hybridMultilevel"/>
    <w:tmpl w:val="DC4CF5D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1368D1"/>
    <w:multiLevelType w:val="hybridMultilevel"/>
    <w:tmpl w:val="EFD453C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4D6BD5"/>
    <w:multiLevelType w:val="hybridMultilevel"/>
    <w:tmpl w:val="345AC21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CC58F3"/>
    <w:multiLevelType w:val="hybridMultilevel"/>
    <w:tmpl w:val="6E04096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DD4EED"/>
    <w:multiLevelType w:val="hybridMultilevel"/>
    <w:tmpl w:val="3A3A5540"/>
    <w:lvl w:ilvl="0" w:tplc="18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0" w15:restartNumberingAfterBreak="0">
    <w:nsid w:val="63787316"/>
    <w:multiLevelType w:val="hybridMultilevel"/>
    <w:tmpl w:val="FFFFFFFF"/>
    <w:lvl w:ilvl="0" w:tplc="2E52464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DEE2E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D240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A297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3A16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068A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B899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D242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563F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5E1C27"/>
    <w:multiLevelType w:val="hybridMultilevel"/>
    <w:tmpl w:val="94A88E1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FB4394"/>
    <w:multiLevelType w:val="hybridMultilevel"/>
    <w:tmpl w:val="7FBCBFD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124D4B"/>
    <w:multiLevelType w:val="hybridMultilevel"/>
    <w:tmpl w:val="D2F8097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51ABF8"/>
    <w:multiLevelType w:val="hybridMultilevel"/>
    <w:tmpl w:val="099E48C6"/>
    <w:lvl w:ilvl="0" w:tplc="5EEC22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DA58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5CCD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ECEE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4A35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DA50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5267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7EC2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84F2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874CEB"/>
    <w:multiLevelType w:val="hybridMultilevel"/>
    <w:tmpl w:val="2946CB0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A60084"/>
    <w:multiLevelType w:val="hybridMultilevel"/>
    <w:tmpl w:val="63F8866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9C1EFB"/>
    <w:multiLevelType w:val="hybridMultilevel"/>
    <w:tmpl w:val="8D184D0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5A047F"/>
    <w:multiLevelType w:val="hybridMultilevel"/>
    <w:tmpl w:val="58284B1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9F1A97"/>
    <w:multiLevelType w:val="hybridMultilevel"/>
    <w:tmpl w:val="A8BE03D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BE35E3"/>
    <w:multiLevelType w:val="hybridMultilevel"/>
    <w:tmpl w:val="96664CB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95740C"/>
    <w:multiLevelType w:val="hybridMultilevel"/>
    <w:tmpl w:val="8B3E655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297776">
    <w:abstractNumId w:val="4"/>
  </w:num>
  <w:num w:numId="2" w16cid:durableId="1042482864">
    <w:abstractNumId w:val="10"/>
  </w:num>
  <w:num w:numId="3" w16cid:durableId="1654872360">
    <w:abstractNumId w:val="14"/>
  </w:num>
  <w:num w:numId="4" w16cid:durableId="130176755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13582898">
    <w:abstractNumId w:val="4"/>
  </w:num>
  <w:num w:numId="6" w16cid:durableId="1939874262">
    <w:abstractNumId w:val="11"/>
  </w:num>
  <w:num w:numId="7" w16cid:durableId="172427196">
    <w:abstractNumId w:val="31"/>
  </w:num>
  <w:num w:numId="8" w16cid:durableId="1588265061">
    <w:abstractNumId w:val="0"/>
  </w:num>
  <w:num w:numId="9" w16cid:durableId="1469126526">
    <w:abstractNumId w:val="6"/>
  </w:num>
  <w:num w:numId="10" w16cid:durableId="841286226">
    <w:abstractNumId w:val="1"/>
  </w:num>
  <w:num w:numId="11" w16cid:durableId="1007757916">
    <w:abstractNumId w:val="8"/>
  </w:num>
  <w:num w:numId="12" w16cid:durableId="1625581775">
    <w:abstractNumId w:val="2"/>
  </w:num>
  <w:num w:numId="13" w16cid:durableId="1012415379">
    <w:abstractNumId w:val="24"/>
  </w:num>
  <w:num w:numId="14" w16cid:durableId="924218416">
    <w:abstractNumId w:val="3"/>
  </w:num>
  <w:num w:numId="15" w16cid:durableId="610211690">
    <w:abstractNumId w:val="26"/>
  </w:num>
  <w:num w:numId="16" w16cid:durableId="845678565">
    <w:abstractNumId w:val="30"/>
  </w:num>
  <w:num w:numId="17" w16cid:durableId="1397512214">
    <w:abstractNumId w:val="20"/>
  </w:num>
  <w:num w:numId="18" w16cid:durableId="1591238452">
    <w:abstractNumId w:val="5"/>
  </w:num>
  <w:num w:numId="19" w16cid:durableId="1757554204">
    <w:abstractNumId w:val="9"/>
  </w:num>
  <w:num w:numId="20" w16cid:durableId="492332888">
    <w:abstractNumId w:val="21"/>
  </w:num>
  <w:num w:numId="21" w16cid:durableId="670983028">
    <w:abstractNumId w:val="7"/>
  </w:num>
  <w:num w:numId="22" w16cid:durableId="1598710821">
    <w:abstractNumId w:val="13"/>
  </w:num>
  <w:num w:numId="23" w16cid:durableId="1176188489">
    <w:abstractNumId w:val="12"/>
  </w:num>
  <w:num w:numId="24" w16cid:durableId="678653762">
    <w:abstractNumId w:val="27"/>
  </w:num>
  <w:num w:numId="25" w16cid:durableId="145977419">
    <w:abstractNumId w:val="18"/>
  </w:num>
  <w:num w:numId="26" w16cid:durableId="241645747">
    <w:abstractNumId w:val="28"/>
  </w:num>
  <w:num w:numId="27" w16cid:durableId="1843201420">
    <w:abstractNumId w:val="25"/>
  </w:num>
  <w:num w:numId="28" w16cid:durableId="35979909">
    <w:abstractNumId w:val="19"/>
  </w:num>
  <w:num w:numId="29" w16cid:durableId="148601720">
    <w:abstractNumId w:val="23"/>
  </w:num>
  <w:num w:numId="30" w16cid:durableId="322200351">
    <w:abstractNumId w:val="29"/>
  </w:num>
  <w:num w:numId="31" w16cid:durableId="1149519511">
    <w:abstractNumId w:val="4"/>
  </w:num>
  <w:num w:numId="32" w16cid:durableId="483854855">
    <w:abstractNumId w:val="22"/>
  </w:num>
  <w:num w:numId="33" w16cid:durableId="374551229">
    <w:abstractNumId w:val="16"/>
  </w:num>
  <w:num w:numId="34" w16cid:durableId="1724602334">
    <w:abstractNumId w:val="4"/>
  </w:num>
  <w:num w:numId="35" w16cid:durableId="656229942">
    <w:abstractNumId w:val="15"/>
  </w:num>
  <w:num w:numId="36" w16cid:durableId="764226751">
    <w:abstractNumId w:val="17"/>
  </w:num>
  <w:num w:numId="37" w16cid:durableId="16879074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950"/>
    <w:rsid w:val="000025E9"/>
    <w:rsid w:val="00002F54"/>
    <w:rsid w:val="00003080"/>
    <w:rsid w:val="0000452F"/>
    <w:rsid w:val="00011319"/>
    <w:rsid w:val="00011ABA"/>
    <w:rsid w:val="00021C02"/>
    <w:rsid w:val="00022A81"/>
    <w:rsid w:val="00025A40"/>
    <w:rsid w:val="00042344"/>
    <w:rsid w:val="00043C4A"/>
    <w:rsid w:val="00057366"/>
    <w:rsid w:val="00057714"/>
    <w:rsid w:val="000725C6"/>
    <w:rsid w:val="00072746"/>
    <w:rsid w:val="0007381F"/>
    <w:rsid w:val="00074E28"/>
    <w:rsid w:val="00075C1F"/>
    <w:rsid w:val="00075DB8"/>
    <w:rsid w:val="00083FDC"/>
    <w:rsid w:val="00085103"/>
    <w:rsid w:val="0008518D"/>
    <w:rsid w:val="00085613"/>
    <w:rsid w:val="0009193F"/>
    <w:rsid w:val="00093E12"/>
    <w:rsid w:val="000947EC"/>
    <w:rsid w:val="00095159"/>
    <w:rsid w:val="00096124"/>
    <w:rsid w:val="00097945"/>
    <w:rsid w:val="000A2315"/>
    <w:rsid w:val="000A2E78"/>
    <w:rsid w:val="000A2F57"/>
    <w:rsid w:val="000B6A52"/>
    <w:rsid w:val="000C0D70"/>
    <w:rsid w:val="000C2B0A"/>
    <w:rsid w:val="000C3BA1"/>
    <w:rsid w:val="000C52DB"/>
    <w:rsid w:val="000C5426"/>
    <w:rsid w:val="000D07F3"/>
    <w:rsid w:val="000D326A"/>
    <w:rsid w:val="000D3996"/>
    <w:rsid w:val="000D41A3"/>
    <w:rsid w:val="000D5A7E"/>
    <w:rsid w:val="000D5B6E"/>
    <w:rsid w:val="000D61DC"/>
    <w:rsid w:val="000D6360"/>
    <w:rsid w:val="000E0A40"/>
    <w:rsid w:val="000E153B"/>
    <w:rsid w:val="000E2D72"/>
    <w:rsid w:val="000E32C7"/>
    <w:rsid w:val="000F06E3"/>
    <w:rsid w:val="001018AC"/>
    <w:rsid w:val="00103ADB"/>
    <w:rsid w:val="00111AB3"/>
    <w:rsid w:val="00112A41"/>
    <w:rsid w:val="00116376"/>
    <w:rsid w:val="001174A4"/>
    <w:rsid w:val="00117C90"/>
    <w:rsid w:val="00122E27"/>
    <w:rsid w:val="00125006"/>
    <w:rsid w:val="00130CC3"/>
    <w:rsid w:val="0013208C"/>
    <w:rsid w:val="00135337"/>
    <w:rsid w:val="00136533"/>
    <w:rsid w:val="00144950"/>
    <w:rsid w:val="00151149"/>
    <w:rsid w:val="0015339B"/>
    <w:rsid w:val="00157990"/>
    <w:rsid w:val="00157FAF"/>
    <w:rsid w:val="00163A24"/>
    <w:rsid w:val="001644ED"/>
    <w:rsid w:val="00173A10"/>
    <w:rsid w:val="00181A9E"/>
    <w:rsid w:val="00182A53"/>
    <w:rsid w:val="001904D8"/>
    <w:rsid w:val="00191E83"/>
    <w:rsid w:val="00191F6F"/>
    <w:rsid w:val="001934C8"/>
    <w:rsid w:val="00193EE2"/>
    <w:rsid w:val="001942BF"/>
    <w:rsid w:val="001A3450"/>
    <w:rsid w:val="001A3591"/>
    <w:rsid w:val="001A6CD5"/>
    <w:rsid w:val="001B062D"/>
    <w:rsid w:val="001C020B"/>
    <w:rsid w:val="001C2154"/>
    <w:rsid w:val="001C2229"/>
    <w:rsid w:val="001D1A4B"/>
    <w:rsid w:val="001D217C"/>
    <w:rsid w:val="001D2464"/>
    <w:rsid w:val="001D6CB4"/>
    <w:rsid w:val="001E5F12"/>
    <w:rsid w:val="001F3E20"/>
    <w:rsid w:val="001F4CAC"/>
    <w:rsid w:val="00201F4F"/>
    <w:rsid w:val="002037DF"/>
    <w:rsid w:val="00205D54"/>
    <w:rsid w:val="0021367F"/>
    <w:rsid w:val="00214B24"/>
    <w:rsid w:val="002176EA"/>
    <w:rsid w:val="002215FD"/>
    <w:rsid w:val="00223EB1"/>
    <w:rsid w:val="00227E98"/>
    <w:rsid w:val="00232200"/>
    <w:rsid w:val="00233D20"/>
    <w:rsid w:val="00233FB6"/>
    <w:rsid w:val="00242DA7"/>
    <w:rsid w:val="00244858"/>
    <w:rsid w:val="002527C7"/>
    <w:rsid w:val="00252995"/>
    <w:rsid w:val="00264C7D"/>
    <w:rsid w:val="0026789F"/>
    <w:rsid w:val="0027690C"/>
    <w:rsid w:val="00280AF7"/>
    <w:rsid w:val="00280E8C"/>
    <w:rsid w:val="002846BD"/>
    <w:rsid w:val="00287E4D"/>
    <w:rsid w:val="00290DD6"/>
    <w:rsid w:val="00294111"/>
    <w:rsid w:val="00294BE0"/>
    <w:rsid w:val="00294E6D"/>
    <w:rsid w:val="002950C2"/>
    <w:rsid w:val="0029678C"/>
    <w:rsid w:val="00296E6D"/>
    <w:rsid w:val="002A01AA"/>
    <w:rsid w:val="002A0FFE"/>
    <w:rsid w:val="002A210B"/>
    <w:rsid w:val="002A54BD"/>
    <w:rsid w:val="002A5DA7"/>
    <w:rsid w:val="002B65E7"/>
    <w:rsid w:val="002B7231"/>
    <w:rsid w:val="002C73EC"/>
    <w:rsid w:val="002D0DD8"/>
    <w:rsid w:val="002D0F76"/>
    <w:rsid w:val="002D14D8"/>
    <w:rsid w:val="002E1455"/>
    <w:rsid w:val="002E19A2"/>
    <w:rsid w:val="002E1BF1"/>
    <w:rsid w:val="002E7281"/>
    <w:rsid w:val="002F0149"/>
    <w:rsid w:val="002F0518"/>
    <w:rsid w:val="002F0921"/>
    <w:rsid w:val="002F2B68"/>
    <w:rsid w:val="002F6CFD"/>
    <w:rsid w:val="00306FB5"/>
    <w:rsid w:val="0031274C"/>
    <w:rsid w:val="00314B5C"/>
    <w:rsid w:val="00317F13"/>
    <w:rsid w:val="003270AE"/>
    <w:rsid w:val="00334605"/>
    <w:rsid w:val="003401F3"/>
    <w:rsid w:val="003412D7"/>
    <w:rsid w:val="00341CED"/>
    <w:rsid w:val="0034272D"/>
    <w:rsid w:val="00344A78"/>
    <w:rsid w:val="00345F84"/>
    <w:rsid w:val="00347842"/>
    <w:rsid w:val="00353D5A"/>
    <w:rsid w:val="0035588C"/>
    <w:rsid w:val="00356F2C"/>
    <w:rsid w:val="00357C27"/>
    <w:rsid w:val="003606BC"/>
    <w:rsid w:val="00361A8E"/>
    <w:rsid w:val="0036416B"/>
    <w:rsid w:val="003651C7"/>
    <w:rsid w:val="00365F04"/>
    <w:rsid w:val="003710A9"/>
    <w:rsid w:val="00372621"/>
    <w:rsid w:val="00373B63"/>
    <w:rsid w:val="003773CB"/>
    <w:rsid w:val="00383D72"/>
    <w:rsid w:val="00383E42"/>
    <w:rsid w:val="00386C2F"/>
    <w:rsid w:val="003873B8"/>
    <w:rsid w:val="00394193"/>
    <w:rsid w:val="003A14BF"/>
    <w:rsid w:val="003A2258"/>
    <w:rsid w:val="003A26BE"/>
    <w:rsid w:val="003A6351"/>
    <w:rsid w:val="003B0C4F"/>
    <w:rsid w:val="003C28A4"/>
    <w:rsid w:val="003C687F"/>
    <w:rsid w:val="003C76CA"/>
    <w:rsid w:val="003E11B6"/>
    <w:rsid w:val="003E17D5"/>
    <w:rsid w:val="003E33DE"/>
    <w:rsid w:val="003F4F3F"/>
    <w:rsid w:val="003F5F7A"/>
    <w:rsid w:val="00401C0E"/>
    <w:rsid w:val="00402549"/>
    <w:rsid w:val="004049BD"/>
    <w:rsid w:val="00407242"/>
    <w:rsid w:val="00420C47"/>
    <w:rsid w:val="004217EC"/>
    <w:rsid w:val="00423333"/>
    <w:rsid w:val="00424827"/>
    <w:rsid w:val="0042588B"/>
    <w:rsid w:val="00427FDC"/>
    <w:rsid w:val="0043258B"/>
    <w:rsid w:val="004369AD"/>
    <w:rsid w:val="004400B0"/>
    <w:rsid w:val="00444E0A"/>
    <w:rsid w:val="00451C15"/>
    <w:rsid w:val="00452A46"/>
    <w:rsid w:val="00456648"/>
    <w:rsid w:val="00461A84"/>
    <w:rsid w:val="00462886"/>
    <w:rsid w:val="00462A6A"/>
    <w:rsid w:val="00464023"/>
    <w:rsid w:val="00464038"/>
    <w:rsid w:val="00464720"/>
    <w:rsid w:val="00465533"/>
    <w:rsid w:val="00465E72"/>
    <w:rsid w:val="00473E79"/>
    <w:rsid w:val="004741E6"/>
    <w:rsid w:val="00476EF2"/>
    <w:rsid w:val="004817C9"/>
    <w:rsid w:val="00482188"/>
    <w:rsid w:val="00483052"/>
    <w:rsid w:val="00483106"/>
    <w:rsid w:val="00484549"/>
    <w:rsid w:val="00485ABB"/>
    <w:rsid w:val="00491895"/>
    <w:rsid w:val="00494870"/>
    <w:rsid w:val="00494E16"/>
    <w:rsid w:val="00495F07"/>
    <w:rsid w:val="004A1CC0"/>
    <w:rsid w:val="004A1F65"/>
    <w:rsid w:val="004A2CDD"/>
    <w:rsid w:val="004A36B8"/>
    <w:rsid w:val="004B2FDF"/>
    <w:rsid w:val="004C4BBE"/>
    <w:rsid w:val="004D1CF5"/>
    <w:rsid w:val="004D23A4"/>
    <w:rsid w:val="004D534E"/>
    <w:rsid w:val="004E5E6A"/>
    <w:rsid w:val="004F0219"/>
    <w:rsid w:val="004F0229"/>
    <w:rsid w:val="004F0AE3"/>
    <w:rsid w:val="004F1A45"/>
    <w:rsid w:val="004F3B85"/>
    <w:rsid w:val="004F5376"/>
    <w:rsid w:val="004F6F43"/>
    <w:rsid w:val="00503BE4"/>
    <w:rsid w:val="00504CA5"/>
    <w:rsid w:val="00520192"/>
    <w:rsid w:val="00520D89"/>
    <w:rsid w:val="005246CB"/>
    <w:rsid w:val="005255E7"/>
    <w:rsid w:val="005261C2"/>
    <w:rsid w:val="00527645"/>
    <w:rsid w:val="00530353"/>
    <w:rsid w:val="00531917"/>
    <w:rsid w:val="00532335"/>
    <w:rsid w:val="00533A3E"/>
    <w:rsid w:val="00537812"/>
    <w:rsid w:val="00537F59"/>
    <w:rsid w:val="0054023C"/>
    <w:rsid w:val="005408A9"/>
    <w:rsid w:val="00540ED4"/>
    <w:rsid w:val="00541562"/>
    <w:rsid w:val="00542A26"/>
    <w:rsid w:val="00542F13"/>
    <w:rsid w:val="00542F59"/>
    <w:rsid w:val="005441D7"/>
    <w:rsid w:val="00546D1D"/>
    <w:rsid w:val="005473DE"/>
    <w:rsid w:val="00554064"/>
    <w:rsid w:val="00554C7D"/>
    <w:rsid w:val="00556C84"/>
    <w:rsid w:val="0056579D"/>
    <w:rsid w:val="005707C1"/>
    <w:rsid w:val="00570B69"/>
    <w:rsid w:val="00570DCE"/>
    <w:rsid w:val="005736F4"/>
    <w:rsid w:val="00576ADD"/>
    <w:rsid w:val="00577911"/>
    <w:rsid w:val="00581E8F"/>
    <w:rsid w:val="00587D17"/>
    <w:rsid w:val="0059536F"/>
    <w:rsid w:val="005966D4"/>
    <w:rsid w:val="005A0B3D"/>
    <w:rsid w:val="005A1E1B"/>
    <w:rsid w:val="005A32F2"/>
    <w:rsid w:val="005B1033"/>
    <w:rsid w:val="005B2B5A"/>
    <w:rsid w:val="005B416E"/>
    <w:rsid w:val="005B4E85"/>
    <w:rsid w:val="005B55B7"/>
    <w:rsid w:val="005B6D43"/>
    <w:rsid w:val="005C2045"/>
    <w:rsid w:val="005C245B"/>
    <w:rsid w:val="005C415F"/>
    <w:rsid w:val="005C448B"/>
    <w:rsid w:val="005D4118"/>
    <w:rsid w:val="005D6E73"/>
    <w:rsid w:val="005F2E13"/>
    <w:rsid w:val="005F4F5E"/>
    <w:rsid w:val="005F70A1"/>
    <w:rsid w:val="00601F0B"/>
    <w:rsid w:val="00606526"/>
    <w:rsid w:val="00610605"/>
    <w:rsid w:val="00614B70"/>
    <w:rsid w:val="00621072"/>
    <w:rsid w:val="00622E83"/>
    <w:rsid w:val="00625103"/>
    <w:rsid w:val="00630119"/>
    <w:rsid w:val="00633865"/>
    <w:rsid w:val="00635E87"/>
    <w:rsid w:val="006377FF"/>
    <w:rsid w:val="00643A5F"/>
    <w:rsid w:val="0065004D"/>
    <w:rsid w:val="00650601"/>
    <w:rsid w:val="00651EDC"/>
    <w:rsid w:val="00654BE6"/>
    <w:rsid w:val="006550A4"/>
    <w:rsid w:val="00656CDB"/>
    <w:rsid w:val="00661EEE"/>
    <w:rsid w:val="00662062"/>
    <w:rsid w:val="00664E49"/>
    <w:rsid w:val="006708EC"/>
    <w:rsid w:val="00670F38"/>
    <w:rsid w:val="00672467"/>
    <w:rsid w:val="00673CF8"/>
    <w:rsid w:val="00676B13"/>
    <w:rsid w:val="00682A8B"/>
    <w:rsid w:val="00687F72"/>
    <w:rsid w:val="00692546"/>
    <w:rsid w:val="006958E0"/>
    <w:rsid w:val="00697CE6"/>
    <w:rsid w:val="006A0C28"/>
    <w:rsid w:val="006A1AFA"/>
    <w:rsid w:val="006A5A6F"/>
    <w:rsid w:val="006A5C97"/>
    <w:rsid w:val="006A6609"/>
    <w:rsid w:val="006A75CD"/>
    <w:rsid w:val="006A79F5"/>
    <w:rsid w:val="006B0491"/>
    <w:rsid w:val="006B185C"/>
    <w:rsid w:val="006B1917"/>
    <w:rsid w:val="006B2908"/>
    <w:rsid w:val="006B6E95"/>
    <w:rsid w:val="006C08C1"/>
    <w:rsid w:val="006C0A78"/>
    <w:rsid w:val="006C20DD"/>
    <w:rsid w:val="006C3285"/>
    <w:rsid w:val="006C4D70"/>
    <w:rsid w:val="006C6C97"/>
    <w:rsid w:val="006D3119"/>
    <w:rsid w:val="006D7108"/>
    <w:rsid w:val="006D73D2"/>
    <w:rsid w:val="006E1079"/>
    <w:rsid w:val="006E1149"/>
    <w:rsid w:val="006E7E96"/>
    <w:rsid w:val="006F2F8E"/>
    <w:rsid w:val="00704A50"/>
    <w:rsid w:val="00710CB8"/>
    <w:rsid w:val="00713C62"/>
    <w:rsid w:val="00717716"/>
    <w:rsid w:val="00720E27"/>
    <w:rsid w:val="0072274E"/>
    <w:rsid w:val="00722E2A"/>
    <w:rsid w:val="00724402"/>
    <w:rsid w:val="007250E5"/>
    <w:rsid w:val="0072518C"/>
    <w:rsid w:val="00726EC6"/>
    <w:rsid w:val="007271CB"/>
    <w:rsid w:val="007365DA"/>
    <w:rsid w:val="00736FAF"/>
    <w:rsid w:val="00741B49"/>
    <w:rsid w:val="007421BA"/>
    <w:rsid w:val="00747E89"/>
    <w:rsid w:val="00752A67"/>
    <w:rsid w:val="00761F63"/>
    <w:rsid w:val="00763E39"/>
    <w:rsid w:val="00764FCA"/>
    <w:rsid w:val="0077132D"/>
    <w:rsid w:val="007755E2"/>
    <w:rsid w:val="00777101"/>
    <w:rsid w:val="00777DAD"/>
    <w:rsid w:val="00782AFD"/>
    <w:rsid w:val="007840ED"/>
    <w:rsid w:val="00784827"/>
    <w:rsid w:val="007852ED"/>
    <w:rsid w:val="00792E56"/>
    <w:rsid w:val="00795852"/>
    <w:rsid w:val="007975E0"/>
    <w:rsid w:val="007A03C4"/>
    <w:rsid w:val="007A03E5"/>
    <w:rsid w:val="007A0F4F"/>
    <w:rsid w:val="007A108E"/>
    <w:rsid w:val="007A3C4C"/>
    <w:rsid w:val="007B09B0"/>
    <w:rsid w:val="007B0B14"/>
    <w:rsid w:val="007B1DCB"/>
    <w:rsid w:val="007C2E4A"/>
    <w:rsid w:val="007C67D3"/>
    <w:rsid w:val="007D2DB5"/>
    <w:rsid w:val="007E30D8"/>
    <w:rsid w:val="007E6576"/>
    <w:rsid w:val="007E66C3"/>
    <w:rsid w:val="007F08A4"/>
    <w:rsid w:val="007F3002"/>
    <w:rsid w:val="007F38FE"/>
    <w:rsid w:val="007F7C98"/>
    <w:rsid w:val="00801663"/>
    <w:rsid w:val="00806244"/>
    <w:rsid w:val="00806650"/>
    <w:rsid w:val="00807C08"/>
    <w:rsid w:val="00807F58"/>
    <w:rsid w:val="0081027F"/>
    <w:rsid w:val="0081322A"/>
    <w:rsid w:val="008135DD"/>
    <w:rsid w:val="008146CB"/>
    <w:rsid w:val="00816E34"/>
    <w:rsid w:val="00822845"/>
    <w:rsid w:val="00827A05"/>
    <w:rsid w:val="00827C2B"/>
    <w:rsid w:val="00831192"/>
    <w:rsid w:val="008455B1"/>
    <w:rsid w:val="008470B1"/>
    <w:rsid w:val="008473AA"/>
    <w:rsid w:val="00847673"/>
    <w:rsid w:val="00847716"/>
    <w:rsid w:val="00856879"/>
    <w:rsid w:val="00862267"/>
    <w:rsid w:val="008658B7"/>
    <w:rsid w:val="008661FC"/>
    <w:rsid w:val="0086658E"/>
    <w:rsid w:val="00866AB6"/>
    <w:rsid w:val="008742EE"/>
    <w:rsid w:val="008775E9"/>
    <w:rsid w:val="00880A88"/>
    <w:rsid w:val="00883BE8"/>
    <w:rsid w:val="00885340"/>
    <w:rsid w:val="00886E87"/>
    <w:rsid w:val="00887731"/>
    <w:rsid w:val="00890267"/>
    <w:rsid w:val="00891843"/>
    <w:rsid w:val="008938ED"/>
    <w:rsid w:val="00893C5F"/>
    <w:rsid w:val="00895D43"/>
    <w:rsid w:val="008A4938"/>
    <w:rsid w:val="008A6975"/>
    <w:rsid w:val="008A753B"/>
    <w:rsid w:val="008B03F6"/>
    <w:rsid w:val="008B07BA"/>
    <w:rsid w:val="008B1AFE"/>
    <w:rsid w:val="008B4638"/>
    <w:rsid w:val="008B6D37"/>
    <w:rsid w:val="008C1BD7"/>
    <w:rsid w:val="008C43C4"/>
    <w:rsid w:val="008D1920"/>
    <w:rsid w:val="008D3C38"/>
    <w:rsid w:val="008D69B5"/>
    <w:rsid w:val="008D6D84"/>
    <w:rsid w:val="008E00A0"/>
    <w:rsid w:val="008E0CD5"/>
    <w:rsid w:val="008E3256"/>
    <w:rsid w:val="008E362E"/>
    <w:rsid w:val="008E5D69"/>
    <w:rsid w:val="008E7CE6"/>
    <w:rsid w:val="008F1D85"/>
    <w:rsid w:val="008F3254"/>
    <w:rsid w:val="008F3346"/>
    <w:rsid w:val="008F3849"/>
    <w:rsid w:val="008F651D"/>
    <w:rsid w:val="008F659B"/>
    <w:rsid w:val="009050E4"/>
    <w:rsid w:val="00906550"/>
    <w:rsid w:val="00907B3E"/>
    <w:rsid w:val="00911DEE"/>
    <w:rsid w:val="00913728"/>
    <w:rsid w:val="009164D0"/>
    <w:rsid w:val="00917992"/>
    <w:rsid w:val="00926973"/>
    <w:rsid w:val="00931E29"/>
    <w:rsid w:val="00936A2F"/>
    <w:rsid w:val="00937ADF"/>
    <w:rsid w:val="00940DA9"/>
    <w:rsid w:val="00941E7B"/>
    <w:rsid w:val="00946FE1"/>
    <w:rsid w:val="00953296"/>
    <w:rsid w:val="00954FFB"/>
    <w:rsid w:val="00957706"/>
    <w:rsid w:val="0096021C"/>
    <w:rsid w:val="009623E8"/>
    <w:rsid w:val="0096625F"/>
    <w:rsid w:val="0096679D"/>
    <w:rsid w:val="009704F8"/>
    <w:rsid w:val="009753D7"/>
    <w:rsid w:val="00982B08"/>
    <w:rsid w:val="00997093"/>
    <w:rsid w:val="009A2EB3"/>
    <w:rsid w:val="009A7634"/>
    <w:rsid w:val="009B5CD6"/>
    <w:rsid w:val="009C07C1"/>
    <w:rsid w:val="009C2207"/>
    <w:rsid w:val="009C31F7"/>
    <w:rsid w:val="009C58C5"/>
    <w:rsid w:val="009D08EA"/>
    <w:rsid w:val="009D15C2"/>
    <w:rsid w:val="009D2625"/>
    <w:rsid w:val="009D3455"/>
    <w:rsid w:val="009D430A"/>
    <w:rsid w:val="009E0FDF"/>
    <w:rsid w:val="009E1D90"/>
    <w:rsid w:val="009E2A9D"/>
    <w:rsid w:val="009F1353"/>
    <w:rsid w:val="009F2A9B"/>
    <w:rsid w:val="009F2F9B"/>
    <w:rsid w:val="009F2FAE"/>
    <w:rsid w:val="009F46EF"/>
    <w:rsid w:val="00A0256B"/>
    <w:rsid w:val="00A06D8A"/>
    <w:rsid w:val="00A073D3"/>
    <w:rsid w:val="00A074C2"/>
    <w:rsid w:val="00A107E0"/>
    <w:rsid w:val="00A16541"/>
    <w:rsid w:val="00A17C74"/>
    <w:rsid w:val="00A26B65"/>
    <w:rsid w:val="00A316AA"/>
    <w:rsid w:val="00A47BC7"/>
    <w:rsid w:val="00A47F07"/>
    <w:rsid w:val="00A5397F"/>
    <w:rsid w:val="00A53B74"/>
    <w:rsid w:val="00A616DB"/>
    <w:rsid w:val="00A62074"/>
    <w:rsid w:val="00A638D6"/>
    <w:rsid w:val="00A661F0"/>
    <w:rsid w:val="00A702B9"/>
    <w:rsid w:val="00A7271E"/>
    <w:rsid w:val="00A72986"/>
    <w:rsid w:val="00A7746D"/>
    <w:rsid w:val="00A80D53"/>
    <w:rsid w:val="00A8292B"/>
    <w:rsid w:val="00A83EBB"/>
    <w:rsid w:val="00A90191"/>
    <w:rsid w:val="00A9437A"/>
    <w:rsid w:val="00A95E35"/>
    <w:rsid w:val="00A96637"/>
    <w:rsid w:val="00A96B14"/>
    <w:rsid w:val="00AA2B49"/>
    <w:rsid w:val="00AA357F"/>
    <w:rsid w:val="00AA6633"/>
    <w:rsid w:val="00AB1267"/>
    <w:rsid w:val="00AB1F4D"/>
    <w:rsid w:val="00AC2B5A"/>
    <w:rsid w:val="00AD1773"/>
    <w:rsid w:val="00AD58A9"/>
    <w:rsid w:val="00AD6CAC"/>
    <w:rsid w:val="00AD7440"/>
    <w:rsid w:val="00AE0F7E"/>
    <w:rsid w:val="00AE3AC6"/>
    <w:rsid w:val="00AE41B9"/>
    <w:rsid w:val="00AE5AF4"/>
    <w:rsid w:val="00AE5D67"/>
    <w:rsid w:val="00AF55E3"/>
    <w:rsid w:val="00AF6D15"/>
    <w:rsid w:val="00AF6FFB"/>
    <w:rsid w:val="00AF7417"/>
    <w:rsid w:val="00B02E0A"/>
    <w:rsid w:val="00B03B79"/>
    <w:rsid w:val="00B128C7"/>
    <w:rsid w:val="00B12F52"/>
    <w:rsid w:val="00B1489F"/>
    <w:rsid w:val="00B314EB"/>
    <w:rsid w:val="00B32349"/>
    <w:rsid w:val="00B33C60"/>
    <w:rsid w:val="00B35EB4"/>
    <w:rsid w:val="00B3657D"/>
    <w:rsid w:val="00B479CD"/>
    <w:rsid w:val="00B50023"/>
    <w:rsid w:val="00B506AB"/>
    <w:rsid w:val="00B506B1"/>
    <w:rsid w:val="00B53D8E"/>
    <w:rsid w:val="00B5490D"/>
    <w:rsid w:val="00B56470"/>
    <w:rsid w:val="00B5656E"/>
    <w:rsid w:val="00B677C0"/>
    <w:rsid w:val="00B67EF1"/>
    <w:rsid w:val="00B70EB3"/>
    <w:rsid w:val="00B80E3D"/>
    <w:rsid w:val="00B81E19"/>
    <w:rsid w:val="00B824C9"/>
    <w:rsid w:val="00B8253F"/>
    <w:rsid w:val="00B84CF1"/>
    <w:rsid w:val="00B86B4E"/>
    <w:rsid w:val="00B922C8"/>
    <w:rsid w:val="00B95224"/>
    <w:rsid w:val="00B96215"/>
    <w:rsid w:val="00B96B4A"/>
    <w:rsid w:val="00BA30D9"/>
    <w:rsid w:val="00BA6CB0"/>
    <w:rsid w:val="00BB12B0"/>
    <w:rsid w:val="00BB1D65"/>
    <w:rsid w:val="00BB3471"/>
    <w:rsid w:val="00BB3D31"/>
    <w:rsid w:val="00BB4A38"/>
    <w:rsid w:val="00BB5769"/>
    <w:rsid w:val="00BC0561"/>
    <w:rsid w:val="00BC2786"/>
    <w:rsid w:val="00BC7BC9"/>
    <w:rsid w:val="00BC7C1F"/>
    <w:rsid w:val="00BD05E1"/>
    <w:rsid w:val="00BD11FD"/>
    <w:rsid w:val="00BD3A14"/>
    <w:rsid w:val="00BD42A5"/>
    <w:rsid w:val="00BD7BC6"/>
    <w:rsid w:val="00BE072B"/>
    <w:rsid w:val="00BE0DF3"/>
    <w:rsid w:val="00BE6EA4"/>
    <w:rsid w:val="00BE7B3A"/>
    <w:rsid w:val="00BE7FF6"/>
    <w:rsid w:val="00BF4EE7"/>
    <w:rsid w:val="00BF57EB"/>
    <w:rsid w:val="00BF771B"/>
    <w:rsid w:val="00C05D9E"/>
    <w:rsid w:val="00C06D9C"/>
    <w:rsid w:val="00C0790E"/>
    <w:rsid w:val="00C10223"/>
    <w:rsid w:val="00C12689"/>
    <w:rsid w:val="00C12E1A"/>
    <w:rsid w:val="00C15A86"/>
    <w:rsid w:val="00C20966"/>
    <w:rsid w:val="00C230C4"/>
    <w:rsid w:val="00C255D4"/>
    <w:rsid w:val="00C31575"/>
    <w:rsid w:val="00C33C8E"/>
    <w:rsid w:val="00C346A2"/>
    <w:rsid w:val="00C41133"/>
    <w:rsid w:val="00C415CB"/>
    <w:rsid w:val="00C56ED3"/>
    <w:rsid w:val="00C61373"/>
    <w:rsid w:val="00C64A95"/>
    <w:rsid w:val="00C71774"/>
    <w:rsid w:val="00C82DE5"/>
    <w:rsid w:val="00C8382B"/>
    <w:rsid w:val="00C84748"/>
    <w:rsid w:val="00C936D2"/>
    <w:rsid w:val="00C95390"/>
    <w:rsid w:val="00CA004E"/>
    <w:rsid w:val="00CA5BD8"/>
    <w:rsid w:val="00CB27D9"/>
    <w:rsid w:val="00CB2DFF"/>
    <w:rsid w:val="00CC6D7C"/>
    <w:rsid w:val="00CC7134"/>
    <w:rsid w:val="00CD23A4"/>
    <w:rsid w:val="00CD4ABE"/>
    <w:rsid w:val="00CD679C"/>
    <w:rsid w:val="00CD68D2"/>
    <w:rsid w:val="00CE36A8"/>
    <w:rsid w:val="00CE6200"/>
    <w:rsid w:val="00CF4AF0"/>
    <w:rsid w:val="00CF5FC7"/>
    <w:rsid w:val="00CF6699"/>
    <w:rsid w:val="00D03E76"/>
    <w:rsid w:val="00D15D7B"/>
    <w:rsid w:val="00D17546"/>
    <w:rsid w:val="00D23A53"/>
    <w:rsid w:val="00D23BB2"/>
    <w:rsid w:val="00D26083"/>
    <w:rsid w:val="00D331EA"/>
    <w:rsid w:val="00D40D43"/>
    <w:rsid w:val="00D437CE"/>
    <w:rsid w:val="00D4506C"/>
    <w:rsid w:val="00D52DC7"/>
    <w:rsid w:val="00D53DEE"/>
    <w:rsid w:val="00D541CB"/>
    <w:rsid w:val="00D626E7"/>
    <w:rsid w:val="00D70565"/>
    <w:rsid w:val="00D70BF7"/>
    <w:rsid w:val="00D726D9"/>
    <w:rsid w:val="00D736A7"/>
    <w:rsid w:val="00D77F03"/>
    <w:rsid w:val="00D816AE"/>
    <w:rsid w:val="00D8242C"/>
    <w:rsid w:val="00D955C6"/>
    <w:rsid w:val="00D97A15"/>
    <w:rsid w:val="00DA0F38"/>
    <w:rsid w:val="00DA1C2B"/>
    <w:rsid w:val="00DB2041"/>
    <w:rsid w:val="00DB53A7"/>
    <w:rsid w:val="00DB56CF"/>
    <w:rsid w:val="00DC16D9"/>
    <w:rsid w:val="00DC1A48"/>
    <w:rsid w:val="00DC535E"/>
    <w:rsid w:val="00DC6C77"/>
    <w:rsid w:val="00DD0FE7"/>
    <w:rsid w:val="00DD4D49"/>
    <w:rsid w:val="00DD5CCA"/>
    <w:rsid w:val="00DD6358"/>
    <w:rsid w:val="00DD6786"/>
    <w:rsid w:val="00DD7BC9"/>
    <w:rsid w:val="00DE1B93"/>
    <w:rsid w:val="00DE46AD"/>
    <w:rsid w:val="00DE79C2"/>
    <w:rsid w:val="00DE7FBA"/>
    <w:rsid w:val="00DF0FB4"/>
    <w:rsid w:val="00DF2250"/>
    <w:rsid w:val="00E01B44"/>
    <w:rsid w:val="00E01DDA"/>
    <w:rsid w:val="00E02F93"/>
    <w:rsid w:val="00E0455E"/>
    <w:rsid w:val="00E14F18"/>
    <w:rsid w:val="00E158AF"/>
    <w:rsid w:val="00E311B9"/>
    <w:rsid w:val="00E336BC"/>
    <w:rsid w:val="00E359D9"/>
    <w:rsid w:val="00E35A1F"/>
    <w:rsid w:val="00E40322"/>
    <w:rsid w:val="00E41F83"/>
    <w:rsid w:val="00E42E07"/>
    <w:rsid w:val="00E43214"/>
    <w:rsid w:val="00E568FD"/>
    <w:rsid w:val="00E56CB8"/>
    <w:rsid w:val="00E60147"/>
    <w:rsid w:val="00E64566"/>
    <w:rsid w:val="00E64E03"/>
    <w:rsid w:val="00E66286"/>
    <w:rsid w:val="00E754A8"/>
    <w:rsid w:val="00E75572"/>
    <w:rsid w:val="00E762E4"/>
    <w:rsid w:val="00E813E7"/>
    <w:rsid w:val="00E82771"/>
    <w:rsid w:val="00E82963"/>
    <w:rsid w:val="00E85B64"/>
    <w:rsid w:val="00E92082"/>
    <w:rsid w:val="00E93EEB"/>
    <w:rsid w:val="00EA1C52"/>
    <w:rsid w:val="00EA3118"/>
    <w:rsid w:val="00EA3B2C"/>
    <w:rsid w:val="00EA44EF"/>
    <w:rsid w:val="00EA5A88"/>
    <w:rsid w:val="00EB0C48"/>
    <w:rsid w:val="00EB32EB"/>
    <w:rsid w:val="00EB61F8"/>
    <w:rsid w:val="00EB71B4"/>
    <w:rsid w:val="00EC0705"/>
    <w:rsid w:val="00EC091E"/>
    <w:rsid w:val="00EC28FB"/>
    <w:rsid w:val="00ED1F07"/>
    <w:rsid w:val="00EE10E5"/>
    <w:rsid w:val="00EE2626"/>
    <w:rsid w:val="00EE4488"/>
    <w:rsid w:val="00EE48A4"/>
    <w:rsid w:val="00EE5C56"/>
    <w:rsid w:val="00EE73C7"/>
    <w:rsid w:val="00EF14C0"/>
    <w:rsid w:val="00EF2BFC"/>
    <w:rsid w:val="00EF5864"/>
    <w:rsid w:val="00F004A4"/>
    <w:rsid w:val="00F12F0F"/>
    <w:rsid w:val="00F22F0C"/>
    <w:rsid w:val="00F26A24"/>
    <w:rsid w:val="00F26FF7"/>
    <w:rsid w:val="00F30E7B"/>
    <w:rsid w:val="00F37392"/>
    <w:rsid w:val="00F428DE"/>
    <w:rsid w:val="00F42E32"/>
    <w:rsid w:val="00F46150"/>
    <w:rsid w:val="00F46F44"/>
    <w:rsid w:val="00F550B3"/>
    <w:rsid w:val="00F555C7"/>
    <w:rsid w:val="00F557CB"/>
    <w:rsid w:val="00F6113D"/>
    <w:rsid w:val="00F61B54"/>
    <w:rsid w:val="00F632FB"/>
    <w:rsid w:val="00F73067"/>
    <w:rsid w:val="00F76508"/>
    <w:rsid w:val="00F76940"/>
    <w:rsid w:val="00F777E5"/>
    <w:rsid w:val="00F83891"/>
    <w:rsid w:val="00F839E4"/>
    <w:rsid w:val="00F84676"/>
    <w:rsid w:val="00F84BB0"/>
    <w:rsid w:val="00F84EF0"/>
    <w:rsid w:val="00F97D23"/>
    <w:rsid w:val="00FA02CB"/>
    <w:rsid w:val="00FA263B"/>
    <w:rsid w:val="00FA5E18"/>
    <w:rsid w:val="00FA6070"/>
    <w:rsid w:val="00FB113C"/>
    <w:rsid w:val="00FB5488"/>
    <w:rsid w:val="00FB7B79"/>
    <w:rsid w:val="00FC068B"/>
    <w:rsid w:val="00FC250C"/>
    <w:rsid w:val="00FC32B3"/>
    <w:rsid w:val="00FC3B9E"/>
    <w:rsid w:val="00FC4411"/>
    <w:rsid w:val="00FD15F2"/>
    <w:rsid w:val="00FD2DBD"/>
    <w:rsid w:val="00FD3FE5"/>
    <w:rsid w:val="00FD4185"/>
    <w:rsid w:val="00FE1594"/>
    <w:rsid w:val="00FE5D45"/>
    <w:rsid w:val="00FE606B"/>
    <w:rsid w:val="00FE7ED6"/>
    <w:rsid w:val="00FE7F8F"/>
    <w:rsid w:val="00FF2F83"/>
    <w:rsid w:val="00FF3077"/>
    <w:rsid w:val="00FF49E9"/>
    <w:rsid w:val="00FF7CA5"/>
    <w:rsid w:val="09215A5C"/>
    <w:rsid w:val="0D5C1864"/>
    <w:rsid w:val="11D3BE74"/>
    <w:rsid w:val="2D95EC8B"/>
    <w:rsid w:val="3943A7EC"/>
    <w:rsid w:val="4EF5075C"/>
    <w:rsid w:val="59B2CA1E"/>
    <w:rsid w:val="63B351BD"/>
    <w:rsid w:val="71E8C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57B712"/>
  <w15:chartTrackingRefBased/>
  <w15:docId w15:val="{91AF275A-80F3-4FF5-ADF5-B1A096A45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3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4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3B85"/>
    <w:rPr>
      <w:rFonts w:ascii="Calibri" w:hAnsi="Calibri"/>
      <w:color w:val="0D0D0D" w:themeColor="text1" w:themeTint="F2"/>
      <w:sz w:val="24"/>
    </w:rPr>
  </w:style>
  <w:style w:type="paragraph" w:styleId="Heading1">
    <w:name w:val="heading 1"/>
    <w:basedOn w:val="Heading2"/>
    <w:link w:val="Heading1Char"/>
    <w:uiPriority w:val="9"/>
    <w:qFormat/>
    <w:rsid w:val="005B2B5A"/>
    <w:pPr>
      <w:outlineLvl w:val="0"/>
    </w:pPr>
    <w:rPr>
      <w:sz w:val="36"/>
      <w:szCs w:val="48"/>
    </w:rPr>
  </w:style>
  <w:style w:type="paragraph" w:styleId="Heading2">
    <w:name w:val="heading 2"/>
    <w:basedOn w:val="Normal"/>
    <w:next w:val="Heading3"/>
    <w:link w:val="Heading2Char"/>
    <w:uiPriority w:val="9"/>
    <w:unhideWhenUsed/>
    <w:qFormat/>
    <w:rsid w:val="005B2B5A"/>
    <w:pPr>
      <w:spacing w:line="800" w:lineRule="exact"/>
      <w:outlineLvl w:val="1"/>
    </w:pPr>
    <w:rPr>
      <w:b/>
      <w:color w:val="0569B9"/>
      <w:szCs w:val="36"/>
      <w:lang w:eastAsia="en-IE"/>
    </w:rPr>
  </w:style>
  <w:style w:type="paragraph" w:styleId="Heading3">
    <w:name w:val="heading 3"/>
    <w:basedOn w:val="Normal"/>
    <w:link w:val="Heading3Char"/>
    <w:uiPriority w:val="9"/>
    <w:unhideWhenUsed/>
    <w:qFormat/>
    <w:rsid w:val="00795852"/>
    <w:pPr>
      <w:keepNext/>
      <w:keepLines/>
      <w:spacing w:after="200" w:line="276" w:lineRule="auto"/>
      <w:contextualSpacing/>
      <w:outlineLvl w:val="2"/>
    </w:pPr>
    <w:rPr>
      <w:rFonts w:asciiTheme="majorHAnsi" w:eastAsiaTheme="majorEastAsia" w:hAnsiTheme="majorHAnsi" w:cstheme="majorBidi"/>
      <w:i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B5A"/>
    <w:rPr>
      <w:rFonts w:ascii="Calibri" w:hAnsi="Calibri"/>
      <w:b/>
      <w:color w:val="0569B9"/>
      <w:sz w:val="36"/>
      <w:szCs w:val="48"/>
      <w:lang w:eastAsia="en-IE"/>
    </w:rPr>
  </w:style>
  <w:style w:type="character" w:customStyle="1" w:styleId="Heading2Char">
    <w:name w:val="Heading 2 Char"/>
    <w:basedOn w:val="DefaultParagraphFont"/>
    <w:link w:val="Heading2"/>
    <w:uiPriority w:val="9"/>
    <w:rsid w:val="005B2B5A"/>
    <w:rPr>
      <w:rFonts w:ascii="Calibri" w:hAnsi="Calibri"/>
      <w:b/>
      <w:color w:val="0569B9"/>
      <w:sz w:val="24"/>
      <w:szCs w:val="36"/>
      <w:lang w:eastAsia="en-IE"/>
    </w:rPr>
  </w:style>
  <w:style w:type="character" w:customStyle="1" w:styleId="Heading3Char">
    <w:name w:val="Heading 3 Char"/>
    <w:basedOn w:val="DefaultParagraphFont"/>
    <w:link w:val="Heading3"/>
    <w:uiPriority w:val="9"/>
    <w:rsid w:val="00795852"/>
    <w:rPr>
      <w:rFonts w:asciiTheme="majorHAnsi" w:eastAsiaTheme="majorEastAsia" w:hAnsiTheme="majorHAnsi" w:cstheme="majorBidi"/>
      <w:i/>
      <w:sz w:val="22"/>
      <w:szCs w:val="24"/>
    </w:rPr>
  </w:style>
  <w:style w:type="table" w:customStyle="1" w:styleId="ScienceFairTable">
    <w:name w:val="Science Fair Table"/>
    <w:basedOn w:val="TableNormal"/>
    <w:uiPriority w:val="99"/>
    <w:rsid w:val="008473AA"/>
    <w:rPr>
      <w:sz w:val="18"/>
    </w:rPr>
    <w:tblPr>
      <w:tblStyleRow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  <w:tblCellMar>
        <w:top w:w="72" w:type="dxa"/>
        <w:left w:w="115" w:type="dxa"/>
        <w:bottom w:w="72" w:type="dxa"/>
        <w:right w:w="115" w:type="dxa"/>
      </w:tblCellMar>
    </w:tblPr>
    <w:tcPr>
      <w:vAlign w:val="center"/>
    </w:tcPr>
    <w:tblStylePr w:type="firstRow">
      <w:rPr>
        <w:rFonts w:asciiTheme="majorHAnsi" w:hAnsiTheme="majorHAnsi"/>
        <w:b/>
        <w:i w:val="0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single" w:sz="4" w:space="0" w:color="4BACC6" w:themeColor="accent5"/>
          <w:insideV w:val="single" w:sz="4" w:space="0" w:color="4BACC6" w:themeColor="accent5"/>
          <w:tl2br w:val="nil"/>
          <w:tr2bl w:val="nil"/>
        </w:tcBorders>
        <w:shd w:val="clear" w:color="auto" w:fill="4BACC6" w:themeFill="accent5"/>
        <w:tcMar>
          <w:top w:w="144" w:type="dxa"/>
          <w:left w:w="115" w:type="dxa"/>
          <w:bottom w:w="144" w:type="dxa"/>
          <w:right w:w="115" w:type="dxa"/>
        </w:tcMar>
      </w:tcPr>
    </w:tblStylePr>
    <w:tblStylePr w:type="firstCol">
      <w:pPr>
        <w:wordWrap/>
        <w:jc w:val="center"/>
      </w:pPr>
      <w:rPr>
        <w:b/>
        <w:i w:val="0"/>
        <w:sz w:val="36"/>
      </w:rPr>
    </w:tblStylePr>
    <w:tblStylePr w:type="band1Horz">
      <w:tblPr/>
      <w:tcPr>
        <w:tcBorders>
          <w:top w:val="single" w:sz="4" w:space="0" w:color="92CDDC" w:themeColor="accent5" w:themeTint="99"/>
          <w:left w:val="single" w:sz="4" w:space="0" w:color="92CDDC" w:themeColor="accent5" w:themeTint="99"/>
          <w:bottom w:val="single" w:sz="4" w:space="0" w:color="92CDDC" w:themeColor="accent5" w:themeTint="99"/>
          <w:right w:val="single" w:sz="4" w:space="0" w:color="92CDDC" w:themeColor="accent5" w:themeTint="99"/>
          <w:insideH w:val="single" w:sz="4" w:space="0" w:color="92CDDC" w:themeColor="accent5" w:themeTint="99"/>
          <w:insideV w:val="single" w:sz="4" w:space="0" w:color="92CDDC" w:themeColor="accent5" w:themeTint="99"/>
          <w:tl2br w:val="nil"/>
          <w:tr2bl w:val="nil"/>
        </w:tcBorders>
        <w:shd w:val="clear" w:color="auto" w:fill="DAEEF3" w:themeFill="accent5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795852"/>
    <w:pPr>
      <w:spacing w:after="200" w:line="276" w:lineRule="auto"/>
    </w:pPr>
    <w:rPr>
      <w:rFonts w:asciiTheme="majorHAnsi" w:hAnsiTheme="majorHAnsi" w:cs="Tahoma"/>
      <w:color w:val="000000" w:themeColor="text1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795852"/>
    <w:rPr>
      <w:rFonts w:asciiTheme="majorHAnsi" w:hAnsiTheme="majorHAnsi" w:cs="Tahoma"/>
      <w:color w:val="000000" w:themeColor="text1"/>
      <w:sz w:val="18"/>
    </w:rPr>
  </w:style>
  <w:style w:type="paragraph" w:styleId="Title">
    <w:name w:val="Title"/>
    <w:basedOn w:val="Normal"/>
    <w:next w:val="Normal"/>
    <w:link w:val="TitleChar"/>
    <w:uiPriority w:val="10"/>
    <w:unhideWhenUsed/>
    <w:qFormat/>
    <w:rsid w:val="00FF3077"/>
    <w:pPr>
      <w:spacing w:line="800" w:lineRule="exact"/>
      <w:outlineLvl w:val="1"/>
    </w:pPr>
    <w:rPr>
      <w:b/>
      <w:color w:val="0569B9"/>
      <w:sz w:val="48"/>
      <w:szCs w:val="66"/>
    </w:rPr>
  </w:style>
  <w:style w:type="character" w:customStyle="1" w:styleId="TitleChar">
    <w:name w:val="Title Char"/>
    <w:basedOn w:val="DefaultParagraphFont"/>
    <w:link w:val="Title"/>
    <w:uiPriority w:val="10"/>
    <w:rsid w:val="00FF3077"/>
    <w:rPr>
      <w:rFonts w:ascii="Calibri" w:hAnsi="Calibri"/>
      <w:b/>
      <w:color w:val="0569B9"/>
      <w:sz w:val="48"/>
      <w:szCs w:val="66"/>
    </w:rPr>
  </w:style>
  <w:style w:type="table" w:styleId="TableGridLight">
    <w:name w:val="Grid Table Light"/>
    <w:basedOn w:val="TableNormal"/>
    <w:uiPriority w:val="40"/>
    <w:rsid w:val="008473AA"/>
    <w:rPr>
      <w:rFonts w:cstheme="minorBidi"/>
      <w:sz w:val="18"/>
      <w:szCs w:val="18"/>
    </w:rPr>
    <w:tblPr>
      <w:tblCellMar>
        <w:left w:w="0" w:type="dxa"/>
        <w:right w:w="0" w:type="dxa"/>
      </w:tblCellMar>
    </w:tblPr>
  </w:style>
  <w:style w:type="paragraph" w:styleId="NoSpacing">
    <w:name w:val="No Spacing"/>
    <w:uiPriority w:val="13"/>
    <w:qFormat/>
    <w:rsid w:val="008473AA"/>
    <w:rPr>
      <w:rFonts w:cstheme="minorBidi"/>
      <w:sz w:val="18"/>
      <w:szCs w:val="18"/>
    </w:rPr>
  </w:style>
  <w:style w:type="character" w:styleId="Strong">
    <w:name w:val="Strong"/>
    <w:basedOn w:val="DefaultParagraphFont"/>
    <w:uiPriority w:val="12"/>
    <w:qFormat/>
    <w:rsid w:val="008473AA"/>
    <w:rPr>
      <w:b/>
      <w:bCs/>
    </w:rPr>
  </w:style>
  <w:style w:type="paragraph" w:customStyle="1" w:styleId="Normal-Center">
    <w:name w:val="Normal - Center"/>
    <w:basedOn w:val="Normal"/>
    <w:uiPriority w:val="10"/>
    <w:qFormat/>
    <w:rsid w:val="008473AA"/>
    <w:pPr>
      <w:jc w:val="center"/>
    </w:pPr>
    <w:rPr>
      <w:sz w:val="22"/>
    </w:rPr>
  </w:style>
  <w:style w:type="paragraph" w:customStyle="1" w:styleId="Normal-CenterWithSpace">
    <w:name w:val="Normal - Center With Space"/>
    <w:basedOn w:val="Normal"/>
    <w:uiPriority w:val="11"/>
    <w:qFormat/>
    <w:rsid w:val="008473AA"/>
    <w:pPr>
      <w:spacing w:before="320" w:after="120" w:line="276" w:lineRule="auto"/>
      <w:contextualSpacing/>
      <w:jc w:val="center"/>
    </w:pPr>
    <w:rPr>
      <w:sz w:val="22"/>
    </w:rPr>
  </w:style>
  <w:style w:type="character" w:styleId="SubtleEmphasis">
    <w:name w:val="Subtle Emphasis"/>
    <w:basedOn w:val="DefaultParagraphFont"/>
    <w:uiPriority w:val="14"/>
    <w:qFormat/>
    <w:rsid w:val="008473AA"/>
    <w:rPr>
      <w:i/>
      <w:iCs/>
      <w:color w:val="auto"/>
    </w:rPr>
  </w:style>
  <w:style w:type="paragraph" w:customStyle="1" w:styleId="Normal-Small">
    <w:name w:val="Normal - Small"/>
    <w:basedOn w:val="Normal"/>
    <w:rsid w:val="008473AA"/>
    <w:rPr>
      <w:sz w:val="16"/>
    </w:rPr>
  </w:style>
  <w:style w:type="paragraph" w:customStyle="1" w:styleId="Normal-Large">
    <w:name w:val="Normal - Large"/>
    <w:basedOn w:val="Normal"/>
    <w:link w:val="Normal-LargeChar"/>
    <w:qFormat/>
    <w:rsid w:val="008473AA"/>
    <w:pPr>
      <w:jc w:val="center"/>
    </w:pPr>
    <w:rPr>
      <w:b/>
      <w:sz w:val="36"/>
    </w:rPr>
  </w:style>
  <w:style w:type="character" w:customStyle="1" w:styleId="Normal-LargeChar">
    <w:name w:val="Normal - Large Char"/>
    <w:basedOn w:val="DefaultParagraphFont"/>
    <w:link w:val="Normal-Large"/>
    <w:rsid w:val="008473AA"/>
    <w:rPr>
      <w:rFonts w:asciiTheme="minorHAnsi" w:hAnsiTheme="minorHAnsi" w:cstheme="minorBidi"/>
      <w:b/>
      <w:sz w:val="36"/>
      <w:szCs w:val="18"/>
    </w:rPr>
  </w:style>
  <w:style w:type="paragraph" w:styleId="Footer">
    <w:name w:val="footer"/>
    <w:basedOn w:val="Normal"/>
    <w:link w:val="FooterChar"/>
    <w:uiPriority w:val="99"/>
    <w:unhideWhenUsed/>
    <w:rsid w:val="008473A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73AA"/>
    <w:rPr>
      <w:rFonts w:asciiTheme="minorHAnsi" w:hAnsiTheme="minorHAnsi" w:cstheme="minorBid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B96215"/>
    <w:rPr>
      <w:color w:val="0000FF"/>
      <w:u w:val="single"/>
    </w:rPr>
  </w:style>
  <w:style w:type="paragraph" w:styleId="ListParagraph">
    <w:name w:val="List Paragraph"/>
    <w:uiPriority w:val="34"/>
    <w:qFormat/>
    <w:rsid w:val="004F3B85"/>
    <w:pPr>
      <w:numPr>
        <w:numId w:val="1"/>
      </w:numPr>
      <w:spacing w:after="120"/>
      <w:contextualSpacing/>
    </w:pPr>
    <w:rPr>
      <w:rFonts w:ascii="Calibri" w:hAnsi="Calibri" w:cstheme="minorBidi"/>
      <w:color w:val="0D0D0D" w:themeColor="text1" w:themeTint="F2"/>
      <w:sz w:val="24"/>
      <w:szCs w:val="22"/>
      <w:lang w:val="en-IE"/>
    </w:rPr>
  </w:style>
  <w:style w:type="paragraph" w:customStyle="1" w:styleId="TitleHeader">
    <w:name w:val="Title Header"/>
    <w:rsid w:val="00B96215"/>
    <w:pPr>
      <w:pBdr>
        <w:top w:val="single" w:sz="48" w:space="5" w:color="4F81BD" w:themeColor="accent1"/>
        <w:bottom w:val="single" w:sz="48" w:space="5" w:color="4F81BD" w:themeColor="accent1"/>
      </w:pBdr>
      <w:shd w:val="clear" w:color="auto" w:fill="4F81BD" w:themeFill="accent1"/>
      <w:spacing w:before="120" w:after="240"/>
      <w:jc w:val="center"/>
    </w:pPr>
    <w:rPr>
      <w:rFonts w:ascii="Source Sans Pro Black" w:hAnsi="Source Sans Pro Black" w:cstheme="minorBidi"/>
      <w:color w:val="FFFFFF" w:themeColor="background1"/>
      <w:sz w:val="30"/>
      <w:szCs w:val="22"/>
      <w:lang w:val="en-IE"/>
    </w:rPr>
  </w:style>
  <w:style w:type="paragraph" w:customStyle="1" w:styleId="Figure">
    <w:name w:val="Figure"/>
    <w:basedOn w:val="Heading3"/>
    <w:link w:val="FigureChar"/>
    <w:qFormat/>
    <w:rsid w:val="00C56ED3"/>
    <w:rPr>
      <w:rFonts w:ascii="Calibri" w:hAnsi="Calibri"/>
      <w:i w:val="0"/>
      <w:color w:val="808080" w:themeColor="background1" w:themeShade="80"/>
      <w:sz w:val="20"/>
      <w:lang w:eastAsia="en-IE"/>
    </w:rPr>
  </w:style>
  <w:style w:type="character" w:customStyle="1" w:styleId="FigureChar">
    <w:name w:val="Figure Char"/>
    <w:basedOn w:val="Heading3Char"/>
    <w:link w:val="Figure"/>
    <w:rsid w:val="00C56ED3"/>
    <w:rPr>
      <w:rFonts w:ascii="Calibri" w:eastAsiaTheme="majorEastAsia" w:hAnsi="Calibri" w:cstheme="majorBidi"/>
      <w:i w:val="0"/>
      <w:color w:val="808080" w:themeColor="background1" w:themeShade="80"/>
      <w:sz w:val="22"/>
      <w:szCs w:val="24"/>
      <w:lang w:eastAsia="en-IE"/>
    </w:rPr>
  </w:style>
  <w:style w:type="paragraph" w:styleId="CommentText">
    <w:name w:val="annotation text"/>
    <w:basedOn w:val="Normal"/>
    <w:link w:val="CommentTextChar"/>
    <w:uiPriority w:val="99"/>
    <w:unhideWhenUsed/>
    <w:rsid w:val="00CD679C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D679C"/>
    <w:rPr>
      <w:rFonts w:ascii="Calibri" w:hAnsi="Calibri"/>
      <w:color w:val="0D0D0D" w:themeColor="text1" w:themeTint="F2"/>
    </w:rPr>
  </w:style>
  <w:style w:type="character" w:styleId="CommentReference">
    <w:name w:val="annotation reference"/>
    <w:basedOn w:val="DefaultParagraphFont"/>
    <w:uiPriority w:val="99"/>
    <w:semiHidden/>
    <w:unhideWhenUsed/>
    <w:rsid w:val="00CD679C"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CD679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DD4D49"/>
    <w:rPr>
      <w:rFonts w:ascii="Calibri" w:hAnsi="Calibri"/>
      <w:color w:val="0D0D0D" w:themeColor="text1" w:themeTint="F2"/>
      <w:sz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2E1455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2E1455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2E1455"/>
    <w:pPr>
      <w:spacing w:after="100"/>
    </w:pPr>
  </w:style>
  <w:style w:type="table" w:styleId="TableGrid">
    <w:name w:val="Table Grid"/>
    <w:basedOn w:val="TableNormal"/>
    <w:uiPriority w:val="39"/>
    <w:rsid w:val="002176EA"/>
    <w:rPr>
      <w:rFonts w:cstheme="minorBidi"/>
      <w:sz w:val="24"/>
      <w:szCs w:val="24"/>
      <w:lang w:val="en-I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176EA"/>
    <w:pPr>
      <w:spacing w:before="100" w:beforeAutospacing="1" w:after="100" w:afterAutospacing="1"/>
    </w:pPr>
    <w:rPr>
      <w:rFonts w:ascii="Times New Roman" w:eastAsia="Times New Roman" w:hAnsi="Times New Roman"/>
      <w:color w:val="auto"/>
      <w:szCs w:val="24"/>
      <w:lang w:val="en-IE"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23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D23A4"/>
    <w:rPr>
      <w:rFonts w:ascii="Calibri" w:hAnsi="Calibri"/>
      <w:b/>
      <w:bCs/>
      <w:color w:val="0D0D0D" w:themeColor="text1" w:themeTint="F2"/>
    </w:rPr>
  </w:style>
  <w:style w:type="character" w:styleId="FollowedHyperlink">
    <w:name w:val="FollowedHyperlink"/>
    <w:basedOn w:val="DefaultParagraphFont"/>
    <w:uiPriority w:val="99"/>
    <w:semiHidden/>
    <w:unhideWhenUsed/>
    <w:rsid w:val="0046553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725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4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8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69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7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68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99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2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ieeexplore.ieee.org/abstract/document/11016417" TargetMode="External"/><Relationship Id="rId18" Type="http://schemas.openxmlformats.org/officeDocument/2006/relationships/hyperlink" Target="https://doi.org/10.1080/13562517.2013.860105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mailto:BYRNEJ40@tcd.ie" TargetMode="External"/><Relationship Id="rId17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gallags6@tcd.ie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jamanetwork.com/journals/jamanetworkopen/fullarticle/2809975" TargetMode="Externa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s://doi.org/10.1177/0098628320979881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www.epstem.net/en/download/article-file/4079738" TargetMode="External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Microsoft\Templates\Science%20fair%20planner.dotx" TargetMode="External"/></Relationships>
</file>

<file path=word/theme/theme1.xml><?xml version="1.0" encoding="utf-8"?>
<a:theme xmlns:a="http://schemas.openxmlformats.org/drawingml/2006/main" name="Theme1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ef56f1-eb37-449e-b499-5df5b26fef35" xsi:nil="true"/>
    <lcf76f155ced4ddcb4097134ff3c332f xmlns="7fd84cad-2bd9-4e78-810c-7b2440a8398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932C5DFF572D40851431713E76EEE7" ma:contentTypeVersion="10" ma:contentTypeDescription="Create a new document." ma:contentTypeScope="" ma:versionID="0a77c0930ecb440bdc74b431770a3247">
  <xsd:schema xmlns:xsd="http://www.w3.org/2001/XMLSchema" xmlns:xs="http://www.w3.org/2001/XMLSchema" xmlns:p="http://schemas.microsoft.com/office/2006/metadata/properties" xmlns:ns2="7fd84cad-2bd9-4e78-810c-7b2440a83986" xmlns:ns3="8fef56f1-eb37-449e-b499-5df5b26fef35" targetNamespace="http://schemas.microsoft.com/office/2006/metadata/properties" ma:root="true" ma:fieldsID="33b93fe8ac1a0660175c675feb13302c" ns2:_="" ns3:_="">
    <xsd:import namespace="7fd84cad-2bd9-4e78-810c-7b2440a83986"/>
    <xsd:import namespace="8fef56f1-eb37-449e-b499-5df5b26fef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d84cad-2bd9-4e78-810c-7b2440a839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d9b36d8-e8b0-4d46-88aa-db730269cd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f56f1-eb37-449e-b499-5df5b26fef3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db19599-b706-4878-826a-cb669a280815}" ma:internalName="TaxCatchAll" ma:showField="CatchAllData" ma:web="8fef56f1-eb37-449e-b499-5df5b26fef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BD94065-708C-4E7F-9BBB-B7E221C4518D}">
  <ds:schemaRefs>
    <ds:schemaRef ds:uri="7fd84cad-2bd9-4e78-810c-7b2440a83986"/>
    <ds:schemaRef ds:uri="http://schemas.microsoft.com/office/2006/metadata/properties"/>
    <ds:schemaRef ds:uri="http://purl.org/dc/elements/1.1/"/>
    <ds:schemaRef ds:uri="http://purl.org/dc/dcmitype/"/>
    <ds:schemaRef ds:uri="http://www.w3.org/XML/1998/namespace"/>
    <ds:schemaRef ds:uri="http://schemas.microsoft.com/office/infopath/2007/PartnerControls"/>
    <ds:schemaRef ds:uri="http://schemas.microsoft.com/office/2006/documentManagement/types"/>
    <ds:schemaRef ds:uri="http://purl.org/dc/terms/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50A16265-4108-49BC-A2F7-D117AE5A0A3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845476-5DA6-4E8A-A809-571E6C63E09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961764-D89D-45DB-ABC5-1E125B7DE756}"/>
</file>

<file path=docProps/app.xml><?xml version="1.0" encoding="utf-8"?>
<Properties xmlns="http://schemas.openxmlformats.org/officeDocument/2006/extended-properties" xmlns:vt="http://schemas.openxmlformats.org/officeDocument/2006/docPropsVTypes">
  <Template>Science fair planner.dotx</Template>
  <TotalTime>1203</TotalTime>
  <Pages>12</Pages>
  <Words>3316</Words>
  <Characters>18905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Learning Innovation Catalyst Fund 2025: Expressions of Interest Form</vt:lpstr>
    </vt:vector>
  </TitlesOfParts>
  <Company>hjkhjk</Company>
  <LinksUpToDate>false</LinksUpToDate>
  <CharactersWithSpaces>22177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Learning Innovation Catalyst Fund 2025: Expressions of Interest Form</dc:title>
  <dc:subject/>
  <dc:creator>Nicola Byrne</dc:creator>
  <cp:keywords/>
  <dc:description/>
  <cp:lastModifiedBy>Jake Byrne</cp:lastModifiedBy>
  <cp:revision>58</cp:revision>
  <cp:lastPrinted>2025-01-17T23:41:00Z</cp:lastPrinted>
  <dcterms:created xsi:type="dcterms:W3CDTF">2025-07-07T14:09:00Z</dcterms:created>
  <dcterms:modified xsi:type="dcterms:W3CDTF">2025-09-03T13:59:00Z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0x010100A3932C5DFF572D40851431713E76EEE7</vt:lpwstr>
  </property>
  <property fmtid="{D5CDD505-2E9C-101B-9397-08002B2CF9AE}" pid="3" name="MediaServiceImageTags">
    <vt:lpwstr/>
  </property>
</Properties>
</file>